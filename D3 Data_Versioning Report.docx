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cstheme="minorHAnsi"/>
          <w:b/>
          <w:bCs/>
        </w:rPr>
        <w:id w:val="118043901"/>
        <w:docPartObj>
          <w:docPartGallery w:val="Cover Pages"/>
          <w:docPartUnique/>
        </w:docPartObj>
      </w:sdtPr>
      <w:sdtEndPr>
        <w:rPr>
          <w:bCs w:val="0"/>
          <w:caps/>
        </w:rPr>
      </w:sdtEndPr>
      <w:sdtContent>
        <w:p w14:paraId="4A7454A8" w14:textId="1D90BB29" w:rsidR="003045BD" w:rsidRPr="009D4E4B" w:rsidRDefault="001E6C10" w:rsidP="003045BD">
          <w:pPr>
            <w:contextualSpacing/>
            <w:jc w:val="center"/>
            <w:rPr>
              <w:rFonts w:cstheme="minorHAnsi"/>
              <w:b/>
              <w:bCs/>
            </w:rPr>
          </w:pPr>
          <w:r>
            <w:rPr>
              <w:rFonts w:cstheme="minorHAnsi"/>
              <w:b/>
              <w:bCs/>
            </w:rPr>
            <w:t>Final</w:t>
          </w:r>
          <w:r w:rsidR="003045BD" w:rsidRPr="009D4E4B">
            <w:rPr>
              <w:rFonts w:cstheme="minorHAnsi"/>
              <w:b/>
              <w:bCs/>
            </w:rPr>
            <w:t xml:space="preserve"> Assessment</w:t>
          </w:r>
          <w:r w:rsidR="009C4F41">
            <w:rPr>
              <w:rFonts w:cstheme="minorHAnsi"/>
              <w:b/>
              <w:bCs/>
            </w:rPr>
            <w:t>-Alternative Assessment</w:t>
          </w:r>
        </w:p>
        <w:tbl>
          <w:tblPr>
            <w:tblW w:w="9152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1803"/>
            <w:gridCol w:w="3359"/>
            <w:gridCol w:w="1473"/>
            <w:gridCol w:w="2517"/>
          </w:tblGrid>
          <w:tr w:rsidR="003045BD" w:rsidRPr="009D4E4B" w14:paraId="25960371" w14:textId="77777777" w:rsidTr="003647E3">
            <w:trPr>
              <w:trHeight w:val="405"/>
            </w:trPr>
            <w:tc>
              <w:tcPr>
                <w:tcW w:w="1803" w:type="dxa"/>
                <w:tcBorders>
                  <w:left w:val="single" w:sz="4" w:space="0" w:color="auto"/>
                  <w:bottom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6BE0A04C" w14:textId="0D632C1C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Semester</w:t>
                </w:r>
              </w:p>
            </w:tc>
            <w:tc>
              <w:tcPr>
                <w:tcW w:w="3359" w:type="dxa"/>
                <w:tcBorders>
                  <w:bottom w:val="single" w:sz="4" w:space="0" w:color="auto"/>
                </w:tcBorders>
                <w:vAlign w:val="center"/>
              </w:tcPr>
              <w:p w14:paraId="237279B3" w14:textId="7CD2E3B6" w:rsidR="003045BD" w:rsidRPr="009D4E4B" w:rsidRDefault="003045BD" w:rsidP="003647E3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>202</w:t>
                </w:r>
                <w:r w:rsidR="007B0849">
                  <w:rPr>
                    <w:rFonts w:eastAsia="Microsoft GothicNeo" w:cstheme="minorHAnsi"/>
                    <w:bCs/>
                    <w:sz w:val="20"/>
                    <w:szCs w:val="20"/>
                  </w:rPr>
                  <w:t>52</w:t>
                </w:r>
                <w:r w:rsidR="00D852D6">
                  <w:rPr>
                    <w:rFonts w:eastAsia="Microsoft GothicNeo" w:cstheme="minorHAnsi"/>
                    <w:bCs/>
                    <w:sz w:val="20"/>
                    <w:szCs w:val="20"/>
                  </w:rPr>
                  <w:t>0</w:t>
                </w:r>
              </w:p>
            </w:tc>
            <w:tc>
              <w:tcPr>
                <w:tcW w:w="1473" w:type="dxa"/>
                <w:tcBorders>
                  <w:bottom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79B385B1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Division</w:t>
                </w:r>
              </w:p>
            </w:tc>
            <w:tc>
              <w:tcPr>
                <w:tcW w:w="2517" w:type="dxa"/>
                <w:tcBorders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71CC3F2" w14:textId="77777777" w:rsidR="003045BD" w:rsidRPr="009D4E4B" w:rsidRDefault="003045BD" w:rsidP="003647E3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>CIS</w:t>
                </w:r>
              </w:p>
            </w:tc>
          </w:tr>
          <w:tr w:rsidR="003045BD" w:rsidRPr="009D4E4B" w14:paraId="7259F551" w14:textId="77777777" w:rsidTr="003647E3">
            <w:trPr>
              <w:trHeight w:val="405"/>
            </w:trPr>
            <w:tc>
              <w:tcPr>
                <w:tcW w:w="1803" w:type="dxa"/>
                <w:tcBorders>
                  <w:left w:val="single" w:sz="4" w:space="0" w:color="auto"/>
                  <w:bottom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070EC884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 xml:space="preserve">Assessment title in Syllabus </w:t>
                </w:r>
              </w:p>
            </w:tc>
            <w:tc>
              <w:tcPr>
                <w:tcW w:w="3359" w:type="dxa"/>
                <w:tcBorders>
                  <w:bottom w:val="single" w:sz="4" w:space="0" w:color="auto"/>
                </w:tcBorders>
                <w:vAlign w:val="center"/>
              </w:tcPr>
              <w:p w14:paraId="75189D00" w14:textId="2648FB9B" w:rsidR="003045BD" w:rsidRPr="002B1C6F" w:rsidRDefault="002B1C6F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proofErr w:type="spellStart"/>
                <w:r w:rsidRPr="002B1C6F">
                  <w:rPr>
                    <w:rFonts w:eastAsia="Microsoft GothicNeo" w:cstheme="minorHAnsi"/>
                    <w:b/>
                    <w:sz w:val="20"/>
                    <w:szCs w:val="20"/>
                  </w:rPr>
                  <w:t>Final_Project_Portfolio</w:t>
                </w:r>
                <w:proofErr w:type="spellEnd"/>
              </w:p>
            </w:tc>
            <w:tc>
              <w:tcPr>
                <w:tcW w:w="1473" w:type="dxa"/>
                <w:tcBorders>
                  <w:bottom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4C4BFBCA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Program</w:t>
                </w:r>
              </w:p>
            </w:tc>
            <w:tc>
              <w:tcPr>
                <w:tcW w:w="2517" w:type="dxa"/>
                <w:tcBorders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A0758B7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bCs/>
                    <w:sz w:val="20"/>
                    <w:szCs w:val="20"/>
                  </w:rPr>
                </w:pPr>
                <w:r w:rsidRPr="009D4E4B">
                  <w:rPr>
                    <w:rFonts w:cstheme="minorHAnsi"/>
                    <w:sz w:val="20"/>
                    <w:szCs w:val="20"/>
                  </w:rPr>
                  <w:t>Bachelor of Information Technology/ Bachelor of Information Systems</w:t>
                </w:r>
              </w:p>
              <w:p w14:paraId="26E32046" w14:textId="77777777" w:rsidR="003045BD" w:rsidRPr="009D4E4B" w:rsidRDefault="003045BD" w:rsidP="003647E3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</w:p>
            </w:tc>
          </w:tr>
          <w:tr w:rsidR="003045BD" w:rsidRPr="009D4E4B" w14:paraId="09E7A77D" w14:textId="77777777" w:rsidTr="003647E3">
            <w:trPr>
              <w:trHeight w:val="18"/>
            </w:trPr>
            <w:tc>
              <w:tcPr>
                <w:tcW w:w="1803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0025271B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</w:p>
            </w:tc>
            <w:tc>
              <w:tcPr>
                <w:tcW w:w="3359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2C59E1E5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</w:p>
            </w:tc>
            <w:tc>
              <w:tcPr>
                <w:tcW w:w="1473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0F3BD2AE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</w:p>
            </w:tc>
            <w:tc>
              <w:tcPr>
                <w:tcW w:w="2517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050E1FD3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</w:p>
            </w:tc>
          </w:tr>
          <w:tr w:rsidR="003045BD" w:rsidRPr="009D4E4B" w14:paraId="1270AEED" w14:textId="77777777" w:rsidTr="003647E3">
            <w:trPr>
              <w:trHeight w:val="405"/>
            </w:trPr>
            <w:tc>
              <w:tcPr>
                <w:tcW w:w="1803" w:type="dxa"/>
                <w:tcBorders>
                  <w:left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171124FA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Course Code</w:t>
                </w:r>
              </w:p>
            </w:tc>
            <w:tc>
              <w:tcPr>
                <w:tcW w:w="7349" w:type="dxa"/>
                <w:gridSpan w:val="3"/>
                <w:tcBorders>
                  <w:right w:val="single" w:sz="4" w:space="0" w:color="auto"/>
                </w:tcBorders>
                <w:vAlign w:val="center"/>
              </w:tcPr>
              <w:p w14:paraId="07C45800" w14:textId="74638D39" w:rsidR="003045BD" w:rsidRPr="009D4E4B" w:rsidRDefault="00D852D6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>
                  <w:rPr>
                    <w:rFonts w:eastAsia="Microsoft GothicNeo" w:cstheme="minorHAnsi"/>
                    <w:bCs/>
                    <w:sz w:val="20"/>
                    <w:szCs w:val="20"/>
                  </w:rPr>
                  <w:t>CDS 2413</w:t>
                </w:r>
              </w:p>
            </w:tc>
          </w:tr>
          <w:tr w:rsidR="003045BD" w:rsidRPr="009D4E4B" w14:paraId="5D9C4E4F" w14:textId="77777777" w:rsidTr="003647E3">
            <w:trPr>
              <w:trHeight w:val="405"/>
            </w:trPr>
            <w:tc>
              <w:tcPr>
                <w:tcW w:w="1803" w:type="dxa"/>
                <w:tcBorders>
                  <w:left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07F3730C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Course Title</w:t>
                </w:r>
              </w:p>
            </w:tc>
            <w:tc>
              <w:tcPr>
                <w:tcW w:w="7349" w:type="dxa"/>
                <w:gridSpan w:val="3"/>
                <w:tcBorders>
                  <w:right w:val="single" w:sz="4" w:space="0" w:color="auto"/>
                </w:tcBorders>
                <w:vAlign w:val="center"/>
              </w:tcPr>
              <w:p w14:paraId="219148A3" w14:textId="651BBD64" w:rsidR="003045BD" w:rsidRPr="009D4E4B" w:rsidRDefault="00D852D6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>
                  <w:rPr>
                    <w:rFonts w:eastAsia="Microsoft GothicNeo" w:cstheme="minorHAnsi"/>
                    <w:bCs/>
                    <w:sz w:val="20"/>
                    <w:szCs w:val="20"/>
                  </w:rPr>
                  <w:t>INTRODUCTION TO DATA SCIENCE</w:t>
                </w:r>
              </w:p>
            </w:tc>
          </w:tr>
          <w:tr w:rsidR="003045BD" w:rsidRPr="009D4E4B" w14:paraId="5BB0D700" w14:textId="77777777" w:rsidTr="003647E3">
            <w:tblPrEx>
              <w:tblLook w:val="01E0" w:firstRow="1" w:lastRow="1" w:firstColumn="1" w:lastColumn="1" w:noHBand="0" w:noVBand="0"/>
            </w:tblPrEx>
            <w:trPr>
              <w:trHeight w:val="395"/>
            </w:trPr>
            <w:tc>
              <w:tcPr>
                <w:tcW w:w="1803" w:type="dxa"/>
                <w:tcBorders>
                  <w:left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50751646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Course Instructor</w:t>
                </w:r>
              </w:p>
            </w:tc>
            <w:tc>
              <w:tcPr>
                <w:tcW w:w="3359" w:type="dxa"/>
                <w:vAlign w:val="center"/>
              </w:tcPr>
              <w:p w14:paraId="36E452A6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sz w:val="20"/>
                    <w:szCs w:val="20"/>
                  </w:rPr>
                </w:pPr>
              </w:p>
            </w:tc>
            <w:tc>
              <w:tcPr>
                <w:tcW w:w="1473" w:type="dxa"/>
                <w:shd w:val="clear" w:color="auto" w:fill="D9D9D9" w:themeFill="background1" w:themeFillShade="D9"/>
                <w:vAlign w:val="center"/>
              </w:tcPr>
              <w:p w14:paraId="70436E43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color w:val="FF0000"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CRN</w:t>
                </w:r>
              </w:p>
            </w:tc>
            <w:tc>
              <w:tcPr>
                <w:tcW w:w="2517" w:type="dxa"/>
                <w:tcBorders>
                  <w:right w:val="single" w:sz="4" w:space="0" w:color="auto"/>
                </w:tcBorders>
                <w:vAlign w:val="center"/>
              </w:tcPr>
              <w:p w14:paraId="65E9F6E0" w14:textId="77777777" w:rsidR="003045BD" w:rsidRPr="009D4E4B" w:rsidRDefault="003045BD" w:rsidP="003647E3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</w:p>
            </w:tc>
          </w:tr>
          <w:tr w:rsidR="003045BD" w:rsidRPr="009D4E4B" w14:paraId="57ACB7B5" w14:textId="77777777" w:rsidTr="003647E3">
            <w:tblPrEx>
              <w:tblLook w:val="01E0" w:firstRow="1" w:lastRow="1" w:firstColumn="1" w:lastColumn="1" w:noHBand="0" w:noVBand="0"/>
            </w:tblPrEx>
            <w:trPr>
              <w:trHeight w:val="395"/>
            </w:trPr>
            <w:tc>
              <w:tcPr>
                <w:tcW w:w="1803" w:type="dxa"/>
                <w:tcBorders>
                  <w:left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2A34FCDC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 xml:space="preserve">Assessment </w:t>
                </w:r>
              </w:p>
            </w:tc>
            <w:tc>
              <w:tcPr>
                <w:tcW w:w="3359" w:type="dxa"/>
                <w:vAlign w:val="center"/>
              </w:tcPr>
              <w:p w14:paraId="4DD53FF0" w14:textId="145944D3" w:rsidR="003045BD" w:rsidRPr="009D4E4B" w:rsidRDefault="003045BD" w:rsidP="003647E3">
                <w:pPr>
                  <w:rPr>
                    <w:rFonts w:cstheme="minorHAnsi"/>
                    <w:sz w:val="20"/>
                    <w:szCs w:val="20"/>
                  </w:rPr>
                </w:pPr>
                <w:r w:rsidRPr="009D4E4B">
                  <w:rPr>
                    <w:rFonts w:cstheme="minorHAnsi"/>
                    <w:sz w:val="20"/>
                    <w:szCs w:val="20"/>
                  </w:rPr>
                  <w:t xml:space="preserve">Project Deliverable </w:t>
                </w:r>
                <w:r w:rsidR="00CC5C6D">
                  <w:rPr>
                    <w:rFonts w:cstheme="minorHAnsi"/>
                    <w:sz w:val="20"/>
                    <w:szCs w:val="20"/>
                  </w:rPr>
                  <w:t>3</w:t>
                </w:r>
                <w:r w:rsidRPr="009D4E4B">
                  <w:rPr>
                    <w:rFonts w:cstheme="minorHAnsi"/>
                    <w:sz w:val="20"/>
                    <w:szCs w:val="20"/>
                  </w:rPr>
                  <w:t xml:space="preserve"> – </w:t>
                </w:r>
                <w:r w:rsidR="00CC5C6D">
                  <w:rPr>
                    <w:rFonts w:cstheme="minorHAnsi"/>
                    <w:sz w:val="20"/>
                    <w:szCs w:val="20"/>
                  </w:rPr>
                  <w:t>Data Versioning</w:t>
                </w:r>
                <w:r w:rsidRPr="009D4E4B">
                  <w:rPr>
                    <w:rFonts w:cstheme="minorHAnsi"/>
                    <w:sz w:val="20"/>
                    <w:szCs w:val="20"/>
                  </w:rPr>
                  <w:t xml:space="preserve"> Report </w:t>
                </w:r>
              </w:p>
            </w:tc>
            <w:tc>
              <w:tcPr>
                <w:tcW w:w="1473" w:type="dxa"/>
                <w:shd w:val="clear" w:color="auto" w:fill="D9D9D9" w:themeFill="background1" w:themeFillShade="D9"/>
                <w:vAlign w:val="center"/>
              </w:tcPr>
              <w:p w14:paraId="0902C6FD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 xml:space="preserve">Submission Date </w:t>
                </w:r>
              </w:p>
            </w:tc>
            <w:tc>
              <w:tcPr>
                <w:tcW w:w="2517" w:type="dxa"/>
                <w:tcBorders>
                  <w:right w:val="single" w:sz="4" w:space="0" w:color="auto"/>
                </w:tcBorders>
                <w:vAlign w:val="center"/>
              </w:tcPr>
              <w:p w14:paraId="4A98817F" w14:textId="2A0BDE3F" w:rsidR="003045BD" w:rsidRPr="009D4E4B" w:rsidRDefault="00AB53AF" w:rsidP="003647E3">
                <w:pPr>
                  <w:rPr>
                    <w:rFonts w:eastAsia="Microsoft GothicNeo" w:cstheme="minorHAnsi"/>
                    <w:b/>
                    <w:bCs/>
                    <w:sz w:val="20"/>
                    <w:szCs w:val="20"/>
                  </w:rPr>
                </w:pPr>
                <w:r>
                  <w:rPr>
                    <w:rFonts w:eastAsia="Microsoft GothicNeo" w:cstheme="minorHAnsi"/>
                    <w:b/>
                    <w:bCs/>
                    <w:sz w:val="20"/>
                    <w:szCs w:val="20"/>
                  </w:rPr>
                  <w:t xml:space="preserve">Week </w:t>
                </w:r>
                <w:r w:rsidR="006C0CA6">
                  <w:rPr>
                    <w:rFonts w:eastAsia="Microsoft GothicNeo" w:cstheme="minorHAnsi"/>
                    <w:b/>
                    <w:bCs/>
                    <w:sz w:val="20"/>
                    <w:szCs w:val="20"/>
                  </w:rPr>
                  <w:t>1</w:t>
                </w:r>
                <w:r w:rsidR="00037BA4">
                  <w:rPr>
                    <w:rFonts w:eastAsia="Microsoft GothicNeo" w:cstheme="minorHAnsi"/>
                    <w:b/>
                    <w:bCs/>
                    <w:sz w:val="20"/>
                    <w:szCs w:val="20"/>
                  </w:rPr>
                  <w:t>5</w:t>
                </w:r>
              </w:p>
            </w:tc>
          </w:tr>
          <w:tr w:rsidR="003045BD" w:rsidRPr="009D4E4B" w14:paraId="61E3E2D0" w14:textId="77777777" w:rsidTr="003647E3">
            <w:tblPrEx>
              <w:tblLook w:val="01E0" w:firstRow="1" w:lastRow="1" w:firstColumn="1" w:lastColumn="1" w:noHBand="0" w:noVBand="0"/>
            </w:tblPrEx>
            <w:trPr>
              <w:trHeight w:val="18"/>
            </w:trPr>
            <w:tc>
              <w:tcPr>
                <w:tcW w:w="1803" w:type="dxa"/>
                <w:tcBorders>
                  <w:left w:val="nil"/>
                  <w:bottom w:val="single" w:sz="4" w:space="0" w:color="auto"/>
                  <w:right w:val="nil"/>
                </w:tcBorders>
              </w:tcPr>
              <w:p w14:paraId="18107B0A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</w:p>
            </w:tc>
            <w:tc>
              <w:tcPr>
                <w:tcW w:w="7349" w:type="dxa"/>
                <w:gridSpan w:val="3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4B4CF1C5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</w:p>
            </w:tc>
          </w:tr>
          <w:tr w:rsidR="003045BD" w:rsidRPr="009D4E4B" w14:paraId="0C1718FE" w14:textId="77777777" w:rsidTr="003647E3">
            <w:tblPrEx>
              <w:tblLook w:val="01E0" w:firstRow="1" w:lastRow="1" w:firstColumn="1" w:lastColumn="1" w:noHBand="0" w:noVBand="0"/>
            </w:tblPrEx>
            <w:trPr>
              <w:trHeight w:val="395"/>
            </w:trPr>
            <w:tc>
              <w:tcPr>
                <w:tcW w:w="9152" w:type="dxa"/>
                <w:gridSpan w:val="4"/>
                <w:tcBorders>
                  <w:left w:val="single" w:sz="4" w:space="0" w:color="auto"/>
                  <w:right w:val="single" w:sz="4" w:space="0" w:color="auto"/>
                </w:tcBorders>
              </w:tcPr>
              <w:p w14:paraId="7E813401" w14:textId="77777777" w:rsidR="003045BD" w:rsidRPr="009D4E4B" w:rsidRDefault="003045BD" w:rsidP="003647E3">
                <w:pPr>
                  <w:rPr>
                    <w:rFonts w:eastAsia="Microsoft GothicNeo" w:cstheme="minorHAnsi"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Student Declaration</w:t>
                </w:r>
                <w:r w:rsidRPr="009D4E4B">
                  <w:rPr>
                    <w:rFonts w:eastAsia="Microsoft GothicNeo" w:cstheme="minorHAnsi"/>
                    <w:sz w:val="20"/>
                    <w:szCs w:val="20"/>
                  </w:rPr>
                  <w:t>:</w:t>
                </w:r>
              </w:p>
              <w:p w14:paraId="3DB50087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color w:val="BB28BB" w:themeColor="accent5"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color w:val="BB28BB" w:themeColor="accent5"/>
                    <w:sz w:val="20"/>
                    <w:szCs w:val="20"/>
                  </w:rPr>
                  <w:t>Academic Integrity Statement</w:t>
                </w:r>
              </w:p>
              <w:p w14:paraId="63E1FFC0" w14:textId="77777777" w:rsidR="003045BD" w:rsidRPr="009D4E4B" w:rsidRDefault="003045BD" w:rsidP="003647E3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>In accordance with the HCT Academic Integrity Policy</w:t>
                </w:r>
              </w:p>
              <w:p w14:paraId="701D583E" w14:textId="77777777" w:rsidR="003045BD" w:rsidRPr="009D4E4B" w:rsidRDefault="003045BD" w:rsidP="003647E3">
                <w:pPr>
                  <w:tabs>
                    <w:tab w:val="left" w:pos="180"/>
                  </w:tabs>
                  <w:ind w:left="180" w:hanging="180"/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 xml:space="preserve">• Students are required to refrain from all forms of academic integrity breaches as defined and explained by HCT. </w:t>
                </w:r>
              </w:p>
              <w:p w14:paraId="30CF2727" w14:textId="77777777" w:rsidR="003045BD" w:rsidRPr="009D4E4B" w:rsidRDefault="003045BD" w:rsidP="003647E3">
                <w:pPr>
                  <w:tabs>
                    <w:tab w:val="left" w:pos="180"/>
                  </w:tabs>
                  <w:ind w:left="187" w:hanging="187"/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>• A student found guilty of having committed acts of academic integrity breach(es) will be subject to the relevant sanctions as outlined by HCT.</w:t>
                </w:r>
              </w:p>
              <w:p w14:paraId="161DDAE9" w14:textId="77777777" w:rsidR="003045BD" w:rsidRPr="009D4E4B" w:rsidRDefault="003045BD" w:rsidP="003647E3">
                <w:pPr>
                  <w:bidi/>
                  <w:contextualSpacing/>
                  <w:rPr>
                    <w:rFonts w:eastAsia="Microsoft GothicNeo" w:cstheme="minorHAnsi"/>
                    <w:bCs/>
                    <w:smallCaps/>
                    <w:color w:val="BB28BB" w:themeColor="accent5"/>
                    <w:sz w:val="20"/>
                    <w:szCs w:val="20"/>
                    <w:rtl/>
                    <w:lang w:bidi="ar-AE"/>
                  </w:rPr>
                </w:pPr>
                <w:r w:rsidRPr="009D4E4B">
                  <w:rPr>
                    <w:rFonts w:eastAsia="Microsoft GothicNeo" w:cstheme="minorHAnsi"/>
                    <w:bCs/>
                    <w:smallCaps/>
                    <w:color w:val="BB28BB" w:themeColor="accent5"/>
                    <w:sz w:val="20"/>
                    <w:szCs w:val="20"/>
                    <w:rtl/>
                  </w:rPr>
                  <w:t>إفادة النزاهة الأكاديمية</w:t>
                </w:r>
              </w:p>
              <w:p w14:paraId="1263EB06" w14:textId="77777777" w:rsidR="003045BD" w:rsidRPr="009D4E4B" w:rsidRDefault="003045BD" w:rsidP="003647E3">
                <w:pPr>
                  <w:bidi/>
                  <w:contextualSpacing/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</w:rPr>
                  <w:t>وفقًا لسياسة كليات التقنية العليا</w:t>
                </w: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  <w:t xml:space="preserve"> </w:t>
                </w: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</w:rPr>
                  <w:t>للنزاهة الأكاديمية</w:t>
                </w:r>
              </w:p>
              <w:p w14:paraId="1E3BF882" w14:textId="77777777" w:rsidR="003045BD" w:rsidRPr="009D4E4B" w:rsidRDefault="003045BD" w:rsidP="003647E3">
                <w:pPr>
                  <w:bidi/>
                  <w:contextualSpacing/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  <w:t xml:space="preserve">• </w:t>
                </w: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</w:rPr>
                  <w:t>على الطلبة الإلتزام بلوائح وقواعد النزاهة الأكاديمية، كما هو مبيّن وموضح في السياسات والإجراءات الخاصة بكليات التقنية العليا</w:t>
                </w: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  <w:t>.</w:t>
                </w:r>
              </w:p>
              <w:p w14:paraId="7DB956F5" w14:textId="77777777" w:rsidR="003045BD" w:rsidRPr="009D4E4B" w:rsidRDefault="003045BD" w:rsidP="003647E3">
                <w:pPr>
                  <w:pStyle w:val="HTMLPreformatted"/>
                  <w:shd w:val="clear" w:color="auto" w:fill="FFFFFF"/>
                  <w:bidi/>
                  <w:contextualSpacing/>
                  <w:rPr>
                    <w:rFonts w:asciiTheme="minorHAnsi" w:eastAsia="Microsoft GothicNeo" w:hAnsiTheme="minorHAnsi" w:cstheme="minorHAnsi"/>
                    <w:b/>
                    <w:smallCaps/>
                    <w:rtl/>
                    <w:lang w:bidi="ar-AE"/>
                  </w:rPr>
                </w:pPr>
                <w:r w:rsidRPr="009D4E4B">
                  <w:rPr>
                    <w:rFonts w:asciiTheme="minorHAnsi" w:eastAsia="Microsoft GothicNeo" w:hAnsiTheme="minorHAnsi" w:cstheme="minorHAnsi"/>
                    <w:b/>
                    <w:smallCaps/>
                  </w:rPr>
                  <w:t xml:space="preserve">• </w:t>
                </w:r>
                <w:r w:rsidRPr="009D4E4B">
                  <w:rPr>
                    <w:rFonts w:asciiTheme="minorHAnsi" w:eastAsia="Microsoft GothicNeo" w:hAnsiTheme="minorHAnsi" w:cstheme="minorHAnsi"/>
                    <w:b/>
                    <w:smallCaps/>
                    <w:rtl/>
                  </w:rPr>
                  <w:t xml:space="preserve">في حالة ارتكاب الطالب أي شكل من أشكال الإخلال بالنزاهة الأكاديمية، سيتعرض الى </w:t>
                </w:r>
                <w:r w:rsidRPr="009D4E4B">
                  <w:rPr>
                    <w:rFonts w:asciiTheme="minorHAnsi" w:eastAsia="Microsoft GothicNeo" w:hAnsiTheme="minorHAnsi" w:cstheme="minorHAnsi"/>
                    <w:b/>
                    <w:smallCaps/>
                    <w:rtl/>
                    <w:lang w:bidi="ar-AE"/>
                  </w:rPr>
                  <w:t>العقوبات الموضحة في السياسات ذات الصلة</w:t>
                </w:r>
                <w:r w:rsidRPr="009D4E4B">
                  <w:rPr>
                    <w:rFonts w:asciiTheme="minorHAnsi" w:eastAsia="Microsoft GothicNeo" w:hAnsiTheme="minorHAnsi" w:cstheme="minorHAnsi"/>
                    <w:b/>
                    <w:smallCaps/>
                    <w:rtl/>
                  </w:rPr>
                  <w:t>.</w:t>
                </w:r>
              </w:p>
              <w:p w14:paraId="4A49FD00" w14:textId="77777777" w:rsidR="003045BD" w:rsidRPr="009D4E4B" w:rsidRDefault="003045BD" w:rsidP="003647E3">
                <w:pPr>
                  <w:contextualSpacing/>
                  <w:rPr>
                    <w:rFonts w:eastAsia="Microsoft GothicNeo" w:cstheme="minorHAnsi"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sz w:val="20"/>
                    <w:szCs w:val="20"/>
                  </w:rPr>
                  <w:t>This assignment is entirely my/our own work except where I have duly acknowledged other sources in the text and listed those sources at the end of the assignment.  I have not previously submitted this work to the HCT, or any other entity. I understand that I may be orally examined on my submission.</w:t>
                </w:r>
              </w:p>
              <w:p w14:paraId="137BB68E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  <w:lang w:bidi="ar-AE"/>
                  </w:rPr>
                </w:pPr>
              </w:p>
            </w:tc>
          </w:tr>
        </w:tbl>
        <w:tbl>
          <w:tblPr>
            <w:tblStyle w:val="TableGrid1"/>
            <w:tblW w:w="9111" w:type="dxa"/>
            <w:tblLook w:val="01E0" w:firstRow="1" w:lastRow="1" w:firstColumn="1" w:lastColumn="1" w:noHBand="0" w:noVBand="0"/>
          </w:tblPr>
          <w:tblGrid>
            <w:gridCol w:w="1790"/>
            <w:gridCol w:w="1672"/>
            <w:gridCol w:w="1883"/>
            <w:gridCol w:w="1883"/>
            <w:gridCol w:w="1883"/>
          </w:tblGrid>
          <w:tr w:rsidR="003045BD" w:rsidRPr="009D4E4B" w14:paraId="56F33B9F" w14:textId="77777777" w:rsidTr="003647E3">
            <w:trPr>
              <w:trHeight w:val="469"/>
            </w:trPr>
            <w:tc>
              <w:tcPr>
                <w:tcW w:w="1790" w:type="dxa"/>
              </w:tcPr>
              <w:p w14:paraId="6D266C9C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Student HCT ID(s):</w:t>
                </w: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 xml:space="preserve">  </w:t>
                </w:r>
              </w:p>
            </w:tc>
            <w:tc>
              <w:tcPr>
                <w:tcW w:w="1672" w:type="dxa"/>
              </w:tcPr>
              <w:p w14:paraId="7621A08B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</w:pPr>
                <w:r w:rsidRPr="009D4E4B"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  <w:t>H00</w:t>
                </w:r>
              </w:p>
            </w:tc>
            <w:tc>
              <w:tcPr>
                <w:tcW w:w="1883" w:type="dxa"/>
              </w:tcPr>
              <w:p w14:paraId="0318E8B7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</w:pPr>
                <w:r w:rsidRPr="009D4E4B"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  <w:t>H00</w:t>
                </w:r>
              </w:p>
            </w:tc>
            <w:tc>
              <w:tcPr>
                <w:tcW w:w="1883" w:type="dxa"/>
              </w:tcPr>
              <w:p w14:paraId="6DA45D77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</w:pPr>
                <w:r w:rsidRPr="009D4E4B"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  <w:t>H00</w:t>
                </w:r>
              </w:p>
            </w:tc>
            <w:tc>
              <w:tcPr>
                <w:tcW w:w="1883" w:type="dxa"/>
              </w:tcPr>
              <w:p w14:paraId="55A285C8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</w:pPr>
                <w:r w:rsidRPr="009D4E4B"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  <w:t>H00</w:t>
                </w:r>
              </w:p>
            </w:tc>
          </w:tr>
          <w:tr w:rsidR="003045BD" w:rsidRPr="009D4E4B" w14:paraId="2B7D6162" w14:textId="77777777" w:rsidTr="003647E3">
            <w:trPr>
              <w:trHeight w:val="863"/>
            </w:trPr>
            <w:tc>
              <w:tcPr>
                <w:tcW w:w="1790" w:type="dxa"/>
              </w:tcPr>
              <w:p w14:paraId="4C43272A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Student Name(s):</w:t>
                </w: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 xml:space="preserve">    </w:t>
                </w:r>
              </w:p>
            </w:tc>
            <w:tc>
              <w:tcPr>
                <w:tcW w:w="1672" w:type="dxa"/>
              </w:tcPr>
              <w:p w14:paraId="47425F62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</w:p>
            </w:tc>
            <w:tc>
              <w:tcPr>
                <w:tcW w:w="1883" w:type="dxa"/>
              </w:tcPr>
              <w:p w14:paraId="5852065F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</w:p>
            </w:tc>
            <w:tc>
              <w:tcPr>
                <w:tcW w:w="1883" w:type="dxa"/>
              </w:tcPr>
              <w:p w14:paraId="5DCB4732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</w:p>
            </w:tc>
            <w:tc>
              <w:tcPr>
                <w:tcW w:w="1883" w:type="dxa"/>
              </w:tcPr>
              <w:p w14:paraId="5A773D74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</w:p>
            </w:tc>
          </w:tr>
          <w:tr w:rsidR="003045BD" w:rsidRPr="009D4E4B" w14:paraId="33A0CD7F" w14:textId="77777777" w:rsidTr="003647E3">
            <w:trPr>
              <w:trHeight w:val="469"/>
            </w:trPr>
            <w:tc>
              <w:tcPr>
                <w:tcW w:w="1790" w:type="dxa"/>
              </w:tcPr>
              <w:p w14:paraId="040DC911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color w:val="BB28BB" w:themeColor="accent5"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color w:val="BB28BB" w:themeColor="accent5"/>
                    <w:sz w:val="20"/>
                    <w:szCs w:val="20"/>
                  </w:rPr>
                  <w:t>Student Signature</w:t>
                </w:r>
              </w:p>
            </w:tc>
            <w:tc>
              <w:tcPr>
                <w:tcW w:w="1672" w:type="dxa"/>
              </w:tcPr>
              <w:p w14:paraId="1FE74A33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color w:val="BB28BB" w:themeColor="accent5"/>
                    <w:sz w:val="20"/>
                    <w:szCs w:val="20"/>
                  </w:rPr>
                </w:pPr>
              </w:p>
            </w:tc>
            <w:tc>
              <w:tcPr>
                <w:tcW w:w="1883" w:type="dxa"/>
              </w:tcPr>
              <w:p w14:paraId="071642C6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color w:val="BB28BB" w:themeColor="accent5"/>
                    <w:sz w:val="20"/>
                    <w:szCs w:val="20"/>
                  </w:rPr>
                </w:pPr>
              </w:p>
            </w:tc>
            <w:tc>
              <w:tcPr>
                <w:tcW w:w="1883" w:type="dxa"/>
              </w:tcPr>
              <w:p w14:paraId="7C0C5AE7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color w:val="BB28BB" w:themeColor="accent5"/>
                    <w:sz w:val="20"/>
                    <w:szCs w:val="20"/>
                  </w:rPr>
                </w:pPr>
              </w:p>
            </w:tc>
            <w:tc>
              <w:tcPr>
                <w:tcW w:w="1883" w:type="dxa"/>
              </w:tcPr>
              <w:p w14:paraId="010839DF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color w:val="BB28BB" w:themeColor="accent5"/>
                    <w:sz w:val="20"/>
                    <w:szCs w:val="20"/>
                  </w:rPr>
                </w:pPr>
              </w:p>
            </w:tc>
          </w:tr>
        </w:tbl>
        <w:p w14:paraId="3AF83E6E" w14:textId="77777777" w:rsidR="003045BD" w:rsidRPr="009D4E4B" w:rsidRDefault="003045BD" w:rsidP="003045BD">
          <w:pPr>
            <w:shd w:val="clear" w:color="auto" w:fill="D0CECE" w:themeFill="background2" w:themeFillShade="E6"/>
            <w:spacing w:after="60"/>
            <w:jc w:val="center"/>
            <w:rPr>
              <w:rFonts w:eastAsia="Microsoft GothicNeo" w:cstheme="minorHAnsi"/>
              <w:b/>
              <w:color w:val="FF0000"/>
            </w:rPr>
          </w:pPr>
          <w:r w:rsidRPr="009D4E4B">
            <w:rPr>
              <w:rFonts w:eastAsia="Microsoft GothicNeo" w:cstheme="minorHAnsi"/>
              <w:b/>
              <w:color w:val="FF0000"/>
            </w:rPr>
            <w:t xml:space="preserve">Chatbot (e.g. ChatGPT) statement </w:t>
          </w:r>
        </w:p>
        <w:p w14:paraId="607FD744" w14:textId="77777777" w:rsidR="003045BD" w:rsidRDefault="003045BD" w:rsidP="003045BD">
          <w:pPr>
            <w:spacing w:after="60"/>
            <w:rPr>
              <w:rFonts w:eastAsia="Microsoft GothicNeo" w:cstheme="minorHAnsi"/>
              <w:b/>
            </w:rPr>
          </w:pPr>
          <w:r w:rsidRPr="009D4E4B">
            <w:rPr>
              <w:rFonts w:eastAsia="Microsoft GothicNeo" w:cstheme="minorHAnsi"/>
              <w:b/>
            </w:rPr>
            <w:t xml:space="preserve">This submission allows you to use AI generated tools, but the prompt used must be stated and the response must be in red font.   Include References to ChatGPT.   </w:t>
          </w:r>
        </w:p>
        <w:p w14:paraId="44FBEF83" w14:textId="279739EC" w:rsidR="00A81E65" w:rsidRDefault="00A81E65">
          <w:pPr>
            <w:rPr>
              <w:rFonts w:eastAsia="Microsoft GothicNeo" w:cstheme="minorHAnsi"/>
              <w:b/>
            </w:rPr>
          </w:pPr>
          <w:r>
            <w:rPr>
              <w:rFonts w:eastAsia="Microsoft GothicNeo" w:cstheme="minorHAnsi"/>
              <w:b/>
            </w:rPr>
            <w:br w:type="page"/>
          </w:r>
        </w:p>
        <w:p w14:paraId="6F95DF75" w14:textId="77777777" w:rsidR="003840D1" w:rsidRDefault="003840D1">
          <w:pPr>
            <w:rPr>
              <w:rFonts w:eastAsia="Microsoft GothicNeo" w:cstheme="minorHAnsi"/>
              <w:b/>
            </w:rPr>
          </w:pPr>
        </w:p>
        <w:p w14:paraId="6312DD28" w14:textId="77777777" w:rsidR="003840D1" w:rsidRDefault="003840D1" w:rsidP="003840D1">
          <w:pPr>
            <w:shd w:val="clear" w:color="auto" w:fill="D0CECE" w:themeFill="background2" w:themeFillShade="E6"/>
            <w:spacing w:after="60"/>
            <w:jc w:val="center"/>
            <w:rPr>
              <w:rFonts w:eastAsia="Microsoft GothicNeo" w:cstheme="minorHAnsi"/>
              <w:b/>
              <w:color w:val="FF0000"/>
            </w:rPr>
          </w:pPr>
          <w:r w:rsidRPr="003840D1">
            <w:rPr>
              <w:rFonts w:eastAsia="Microsoft GothicNeo" w:cstheme="minorHAnsi"/>
              <w:b/>
              <w:color w:val="FF0000"/>
            </w:rPr>
            <w:t>Instructions</w:t>
          </w:r>
        </w:p>
        <w:p w14:paraId="5A93E1CC" w14:textId="77777777" w:rsidR="003840D1" w:rsidRDefault="003840D1" w:rsidP="003840D1"/>
        <w:p w14:paraId="44EEBEDC" w14:textId="77777777" w:rsidR="00A81E65" w:rsidRDefault="003840D1" w:rsidP="003045BD">
          <w:r w:rsidRPr="00A81E65">
            <w:rPr>
              <w:color w:val="EE0000"/>
              <w:highlight w:val="green"/>
            </w:rPr>
            <w:t>Remove instructions</w:t>
          </w:r>
          <w:r w:rsidRPr="00A81E65">
            <w:rPr>
              <w:color w:val="EE0000"/>
            </w:rPr>
            <w:t xml:space="preserve"> </w:t>
          </w:r>
          <w:r>
            <w:t xml:space="preserve">and hints </w:t>
          </w:r>
          <w:r w:rsidR="00F75F9B">
            <w:t xml:space="preserve">from </w:t>
          </w:r>
          <w:r w:rsidR="00406F08">
            <w:t xml:space="preserve">the template before submitting the final report to </w:t>
          </w:r>
          <w:proofErr w:type="spellStart"/>
          <w:r w:rsidR="00406F08">
            <w:t>BBLearn</w:t>
          </w:r>
          <w:proofErr w:type="spellEnd"/>
          <w:r w:rsidR="00406F08">
            <w:t>.</w:t>
          </w:r>
        </w:p>
        <w:p w14:paraId="23723102" w14:textId="20BE7081" w:rsidR="003045BD" w:rsidRPr="00406F08" w:rsidRDefault="00000000" w:rsidP="003045BD"/>
      </w:sdtContent>
    </w:sdt>
    <w:p w14:paraId="31F46621" w14:textId="450532F8" w:rsidR="00222206" w:rsidRDefault="007F582D" w:rsidP="00222206">
      <w:pPr>
        <w:pStyle w:val="Heading1"/>
        <w:rPr>
          <w:rStyle w:val="SubtleEmphasis"/>
          <w:rFonts w:asciiTheme="minorHAnsi" w:hAnsiTheme="minorHAnsi" w:cstheme="minorHAnsi"/>
          <w:iCs/>
        </w:rPr>
      </w:pPr>
      <w:r>
        <w:rPr>
          <w:rStyle w:val="SubtleEmphasis"/>
          <w:rFonts w:asciiTheme="minorHAnsi" w:hAnsiTheme="minorHAnsi" w:cstheme="minorHAnsi"/>
          <w:iCs/>
        </w:rPr>
        <w:t xml:space="preserve">Data </w:t>
      </w:r>
      <w:proofErr w:type="gramStart"/>
      <w:r>
        <w:rPr>
          <w:rStyle w:val="SubtleEmphasis"/>
          <w:rFonts w:asciiTheme="minorHAnsi" w:hAnsiTheme="minorHAnsi" w:cstheme="minorHAnsi"/>
          <w:iCs/>
        </w:rPr>
        <w:t>Versioning</w:t>
      </w:r>
      <w:r w:rsidR="00084C6F">
        <w:rPr>
          <w:rStyle w:val="SubtleEmphasis"/>
          <w:rFonts w:asciiTheme="minorHAnsi" w:hAnsiTheme="minorHAnsi" w:cstheme="minorHAnsi"/>
          <w:iCs/>
        </w:rPr>
        <w:t>(</w:t>
      </w:r>
      <w:proofErr w:type="gramEnd"/>
      <w:r w:rsidR="00084C6F">
        <w:rPr>
          <w:rStyle w:val="SubtleEmphasis"/>
          <w:rFonts w:asciiTheme="minorHAnsi" w:hAnsiTheme="minorHAnsi" w:cstheme="minorHAnsi"/>
          <w:iCs/>
        </w:rPr>
        <w:t>10 Points)</w:t>
      </w:r>
    </w:p>
    <w:p w14:paraId="6DC36764" w14:textId="77777777" w:rsidR="00A81E65" w:rsidRPr="00A81E65" w:rsidRDefault="00A81E65" w:rsidP="00A81E65">
      <w:pPr>
        <w:rPr>
          <w:lang w:val="en-AE"/>
        </w:rPr>
      </w:pPr>
      <w:r w:rsidRPr="00A81E65">
        <w:rPr>
          <w:lang w:val="en-AE"/>
        </w:rPr>
        <w:t xml:space="preserve">This CLO assesses the group’s ability to use </w:t>
      </w:r>
      <w:r w:rsidRPr="00A81E65">
        <w:rPr>
          <w:b/>
          <w:bCs/>
          <w:lang w:val="en-AE"/>
        </w:rPr>
        <w:t>version control</w:t>
      </w:r>
      <w:r w:rsidRPr="00A81E65">
        <w:rPr>
          <w:lang w:val="en-AE"/>
        </w:rPr>
        <w:t xml:space="preserve"> to manage, synchronise, and update project files collaboratively using GitHub.</w:t>
      </w:r>
    </w:p>
    <w:p w14:paraId="693280AB" w14:textId="77777777" w:rsidR="00A81E65" w:rsidRPr="00A81E65" w:rsidRDefault="00A81E65" w:rsidP="00A81E65">
      <w:pPr>
        <w:rPr>
          <w:lang w:val="en-AE"/>
        </w:rPr>
      </w:pPr>
    </w:p>
    <w:p w14:paraId="79BBDE77" w14:textId="77777777" w:rsidR="003D2185" w:rsidRDefault="003D2185" w:rsidP="003D2185"/>
    <w:p w14:paraId="29CB6487" w14:textId="77777777" w:rsidR="00A81E65" w:rsidRPr="00A81E65" w:rsidRDefault="00A81E65" w:rsidP="00A81E65">
      <w:pPr>
        <w:pStyle w:val="HintText"/>
        <w:rPr>
          <w:rFonts w:asciiTheme="majorHAnsi" w:eastAsiaTheme="majorEastAsia" w:hAnsiTheme="majorHAnsi" w:cstheme="majorBidi"/>
          <w:b/>
          <w:bCs/>
          <w:color w:val="001A74" w:themeColor="accent1" w:themeShade="BF"/>
          <w:sz w:val="26"/>
          <w:szCs w:val="26"/>
          <w:lang w:val="en-AE"/>
        </w:rPr>
      </w:pPr>
      <w:r w:rsidRPr="00A81E65">
        <w:rPr>
          <w:rFonts w:asciiTheme="majorHAnsi" w:eastAsiaTheme="majorEastAsia" w:hAnsiTheme="majorHAnsi" w:cstheme="majorBidi"/>
          <w:b/>
          <w:bCs/>
          <w:color w:val="001A74" w:themeColor="accent1" w:themeShade="BF"/>
          <w:sz w:val="26"/>
          <w:szCs w:val="26"/>
          <w:lang w:val="en-AE"/>
        </w:rPr>
        <w:t>1. Creating a Repository (1 Point)</w:t>
      </w:r>
    </w:p>
    <w:p w14:paraId="7ADC5FD0" w14:textId="77777777" w:rsidR="00A81E65" w:rsidRPr="00A81E65" w:rsidRDefault="00A81E65" w:rsidP="00A81E65">
      <w:pPr>
        <w:pStyle w:val="HintText"/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  <w:lang w:val="en-AE"/>
        </w:rPr>
      </w:pPr>
      <w:r w:rsidRPr="00A81E65"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  <w:lang w:val="en-AE"/>
        </w:rPr>
        <w:t>A GitHub repository is created for the group project with an appropriate name.</w:t>
      </w:r>
    </w:p>
    <w:p w14:paraId="5197AA27" w14:textId="0A92AE5F" w:rsidR="00391E95" w:rsidRPr="00A81E65" w:rsidRDefault="00A81E65" w:rsidP="00A81E65">
      <w:pPr>
        <w:pStyle w:val="HintText"/>
        <w:rPr>
          <w:highlight w:val="green"/>
          <w:lang w:val="en-AE"/>
        </w:rPr>
      </w:pPr>
      <w:r w:rsidRPr="00A81E65">
        <w:rPr>
          <w:rFonts w:asciiTheme="majorHAnsi" w:eastAsiaTheme="majorEastAsia" w:hAnsiTheme="majorHAnsi" w:cstheme="majorBidi"/>
          <w:i/>
          <w:iCs/>
          <w:color w:val="001A74" w:themeColor="accent1" w:themeShade="BF"/>
          <w:sz w:val="26"/>
          <w:szCs w:val="26"/>
          <w:lang w:val="en-AE"/>
        </w:rPr>
        <w:t>Note: The group leader is expected to manage the initial repository setup and collaborator access. Evidence of collaborator management is not required in the report.</w:t>
      </w:r>
    </w:p>
    <w:p w14:paraId="199A5735" w14:textId="77777777" w:rsidR="00391E95" w:rsidRPr="00C2634F" w:rsidRDefault="00391E95" w:rsidP="00DC7628">
      <w:pPr>
        <w:pStyle w:val="HintText"/>
        <w:rPr>
          <w:highlight w:val="green"/>
        </w:rPr>
      </w:pPr>
    </w:p>
    <w:p w14:paraId="5FDA569E" w14:textId="77777777" w:rsidR="00B411E6" w:rsidRDefault="00B411E6" w:rsidP="00DC7628">
      <w:pPr>
        <w:pStyle w:val="HintText"/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</w:rPr>
      </w:pPr>
    </w:p>
    <w:p w14:paraId="07F755EA" w14:textId="77777777" w:rsidR="00A81E65" w:rsidRPr="00A81E65" w:rsidRDefault="00A81E65" w:rsidP="00A81E65">
      <w:pPr>
        <w:pStyle w:val="HintText"/>
        <w:rPr>
          <w:rFonts w:asciiTheme="majorHAnsi" w:eastAsiaTheme="majorEastAsia" w:hAnsiTheme="majorHAnsi" w:cstheme="majorBidi"/>
          <w:b/>
          <w:bCs/>
          <w:color w:val="001A74" w:themeColor="accent1" w:themeShade="BF"/>
          <w:sz w:val="26"/>
          <w:szCs w:val="26"/>
          <w:lang w:val="en-AE"/>
        </w:rPr>
      </w:pPr>
      <w:r w:rsidRPr="00A81E65">
        <w:rPr>
          <w:rFonts w:asciiTheme="majorHAnsi" w:eastAsiaTheme="majorEastAsia" w:hAnsiTheme="majorHAnsi" w:cstheme="majorBidi"/>
          <w:b/>
          <w:bCs/>
          <w:color w:val="001A74" w:themeColor="accent1" w:themeShade="BF"/>
          <w:sz w:val="26"/>
          <w:szCs w:val="26"/>
          <w:lang w:val="en-AE"/>
        </w:rPr>
        <w:t>2. Uploading Project Files (1 Point)</w:t>
      </w:r>
    </w:p>
    <w:p w14:paraId="36A7A87C" w14:textId="77777777" w:rsidR="00A81E65" w:rsidRPr="00A81E65" w:rsidRDefault="00A81E65" w:rsidP="00A81E65">
      <w:pPr>
        <w:pStyle w:val="HintText"/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  <w:lang w:val="en-AE"/>
        </w:rPr>
      </w:pPr>
      <w:r w:rsidRPr="00A81E65"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  <w:lang w:val="en-AE"/>
        </w:rPr>
        <w:t xml:space="preserve">All project files related to </w:t>
      </w:r>
      <w:r w:rsidRPr="00A81E65">
        <w:rPr>
          <w:rFonts w:asciiTheme="majorHAnsi" w:eastAsiaTheme="majorEastAsia" w:hAnsiTheme="majorHAnsi" w:cstheme="majorBidi"/>
          <w:b/>
          <w:bCs/>
          <w:color w:val="001A74" w:themeColor="accent1" w:themeShade="BF"/>
          <w:sz w:val="26"/>
          <w:szCs w:val="26"/>
          <w:lang w:val="en-AE"/>
        </w:rPr>
        <w:t>CLO1, CLO2, and CLO3</w:t>
      </w:r>
      <w:r w:rsidRPr="00A81E65"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  <w:lang w:val="en-AE"/>
        </w:rPr>
        <w:t xml:space="preserve"> are uploaded to the GitHub repository.</w:t>
      </w:r>
    </w:p>
    <w:p w14:paraId="33E7D688" w14:textId="02BF8253" w:rsidR="00A81E65" w:rsidRPr="00A81E65" w:rsidRDefault="00A81E65" w:rsidP="00A81E65">
      <w:pPr>
        <w:pStyle w:val="HintText"/>
        <w:rPr>
          <w:highlight w:val="green"/>
          <w:lang w:val="en-AE"/>
        </w:rPr>
      </w:pPr>
    </w:p>
    <w:p w14:paraId="45BBBFED" w14:textId="77777777" w:rsidR="00906881" w:rsidRPr="00A81E65" w:rsidRDefault="00906881" w:rsidP="00906881">
      <w:pPr>
        <w:pStyle w:val="HintText"/>
        <w:rPr>
          <w:lang w:val="en-AE"/>
        </w:rPr>
      </w:pPr>
    </w:p>
    <w:p w14:paraId="31344494" w14:textId="77777777" w:rsidR="00222206" w:rsidRDefault="00222206" w:rsidP="00222206">
      <w:pPr>
        <w:rPr>
          <w:rFonts w:cstheme="minorHAnsi"/>
        </w:rPr>
      </w:pPr>
    </w:p>
    <w:p w14:paraId="3F9A2005" w14:textId="77777777" w:rsidR="00A81E65" w:rsidRPr="00A81E65" w:rsidRDefault="00A81E65" w:rsidP="00A81E65">
      <w:pPr>
        <w:pStyle w:val="HintText"/>
        <w:rPr>
          <w:rFonts w:asciiTheme="majorHAnsi" w:eastAsiaTheme="majorEastAsia" w:hAnsiTheme="majorHAnsi" w:cstheme="majorBidi"/>
          <w:b/>
          <w:bCs/>
          <w:color w:val="001A74" w:themeColor="accent1" w:themeShade="BF"/>
          <w:sz w:val="26"/>
          <w:szCs w:val="26"/>
          <w:lang w:val="en-AE"/>
        </w:rPr>
      </w:pPr>
      <w:r w:rsidRPr="00A81E65">
        <w:rPr>
          <w:rFonts w:asciiTheme="majorHAnsi" w:eastAsiaTheme="majorEastAsia" w:hAnsiTheme="majorHAnsi" w:cstheme="majorBidi"/>
          <w:b/>
          <w:bCs/>
          <w:color w:val="001A74" w:themeColor="accent1" w:themeShade="BF"/>
          <w:sz w:val="26"/>
          <w:szCs w:val="26"/>
          <w:lang w:val="en-AE"/>
        </w:rPr>
        <w:t>3. Local Repository Setup (2 Points)</w:t>
      </w:r>
    </w:p>
    <w:p w14:paraId="16CB2461" w14:textId="77777777" w:rsidR="00A81E65" w:rsidRPr="00A81E65" w:rsidRDefault="00A81E65" w:rsidP="00A81E65">
      <w:pPr>
        <w:pStyle w:val="HintText"/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  <w:lang w:val="en-AE"/>
        </w:rPr>
      </w:pPr>
      <w:r w:rsidRPr="00A81E65"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  <w:lang w:val="en-AE"/>
        </w:rPr>
        <w:t>The repository is successfully accessed on a local machine, enabling the team to work with the project files.</w:t>
      </w:r>
    </w:p>
    <w:p w14:paraId="6E6A222D" w14:textId="77777777" w:rsidR="00FA39DA" w:rsidRPr="00A81E65" w:rsidRDefault="00FA39DA" w:rsidP="00906881">
      <w:pPr>
        <w:pStyle w:val="HintText"/>
        <w:rPr>
          <w:highlight w:val="green"/>
          <w:lang w:val="en-AE"/>
        </w:rPr>
      </w:pPr>
    </w:p>
    <w:p w14:paraId="16A22A99" w14:textId="77777777" w:rsidR="00F300DB" w:rsidRDefault="00F300DB" w:rsidP="00906881">
      <w:pPr>
        <w:pStyle w:val="HintText"/>
        <w:rPr>
          <w:highlight w:val="green"/>
        </w:rPr>
      </w:pPr>
    </w:p>
    <w:p w14:paraId="513EAF94" w14:textId="77777777" w:rsidR="00A81E65" w:rsidRPr="00A81E65" w:rsidRDefault="00A81E65" w:rsidP="00A81E65">
      <w:pPr>
        <w:pStyle w:val="HintText"/>
        <w:rPr>
          <w:rFonts w:asciiTheme="majorHAnsi" w:eastAsiaTheme="majorEastAsia" w:hAnsiTheme="majorHAnsi" w:cstheme="majorBidi"/>
          <w:b/>
          <w:bCs/>
          <w:color w:val="001A74" w:themeColor="accent1" w:themeShade="BF"/>
          <w:sz w:val="26"/>
          <w:szCs w:val="26"/>
          <w:lang w:val="en-AE"/>
        </w:rPr>
      </w:pPr>
      <w:r w:rsidRPr="00A81E65">
        <w:rPr>
          <w:rFonts w:asciiTheme="majorHAnsi" w:eastAsiaTheme="majorEastAsia" w:hAnsiTheme="majorHAnsi" w:cstheme="majorBidi"/>
          <w:b/>
          <w:bCs/>
          <w:color w:val="001A74" w:themeColor="accent1" w:themeShade="BF"/>
          <w:sz w:val="26"/>
          <w:szCs w:val="26"/>
          <w:lang w:val="en-AE"/>
        </w:rPr>
        <w:t>4. Cloning the Repository (2 Points)</w:t>
      </w:r>
    </w:p>
    <w:p w14:paraId="6CE2AC23" w14:textId="77777777" w:rsidR="00A81E65" w:rsidRPr="00A81E65" w:rsidRDefault="00A81E65" w:rsidP="00A81E65">
      <w:pPr>
        <w:pStyle w:val="HintText"/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  <w:lang w:val="en-AE"/>
        </w:rPr>
      </w:pPr>
      <w:r w:rsidRPr="00A81E65"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  <w:lang w:val="en-AE"/>
        </w:rPr>
        <w:t>The GitHub repository is cloned locally to allow collaborative development and file versioning.</w:t>
      </w:r>
    </w:p>
    <w:p w14:paraId="49BCED4C" w14:textId="77777777" w:rsidR="00FA39DA" w:rsidRPr="00A81E65" w:rsidRDefault="00FA39DA" w:rsidP="00F300DB">
      <w:pPr>
        <w:pStyle w:val="HintText"/>
        <w:rPr>
          <w:highlight w:val="green"/>
          <w:lang w:val="en-AE"/>
        </w:rPr>
      </w:pPr>
    </w:p>
    <w:p w14:paraId="18B0EBCB" w14:textId="77777777" w:rsidR="00F300DB" w:rsidRDefault="00F300DB" w:rsidP="00906881">
      <w:pPr>
        <w:pStyle w:val="HintText"/>
        <w:rPr>
          <w:highlight w:val="green"/>
        </w:rPr>
      </w:pPr>
    </w:p>
    <w:p w14:paraId="771F91F3" w14:textId="77777777" w:rsidR="00A81E65" w:rsidRPr="00A81E65" w:rsidRDefault="00A81E65" w:rsidP="00A81E65">
      <w:pPr>
        <w:pStyle w:val="HintText"/>
        <w:rPr>
          <w:rFonts w:asciiTheme="majorHAnsi" w:eastAsiaTheme="majorEastAsia" w:hAnsiTheme="majorHAnsi" w:cstheme="majorBidi"/>
          <w:b/>
          <w:bCs/>
          <w:color w:val="001A74" w:themeColor="accent1" w:themeShade="BF"/>
          <w:sz w:val="26"/>
          <w:szCs w:val="26"/>
          <w:lang w:val="en-AE"/>
        </w:rPr>
      </w:pPr>
      <w:r w:rsidRPr="00A81E65">
        <w:rPr>
          <w:rFonts w:asciiTheme="majorHAnsi" w:eastAsiaTheme="majorEastAsia" w:hAnsiTheme="majorHAnsi" w:cstheme="majorBidi"/>
          <w:b/>
          <w:bCs/>
          <w:color w:val="001A74" w:themeColor="accent1" w:themeShade="BF"/>
          <w:sz w:val="26"/>
          <w:szCs w:val="26"/>
          <w:lang w:val="en-AE"/>
        </w:rPr>
        <w:t>5. Synchronising Changes (2 Points)</w:t>
      </w:r>
    </w:p>
    <w:p w14:paraId="112F0CEB" w14:textId="77777777" w:rsidR="00A81E65" w:rsidRPr="00A81E65" w:rsidRDefault="00A81E65" w:rsidP="00A81E65">
      <w:pPr>
        <w:pStyle w:val="HintText"/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  <w:lang w:val="en-AE"/>
        </w:rPr>
      </w:pPr>
      <w:r w:rsidRPr="00A81E65"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  <w:lang w:val="en-AE"/>
        </w:rPr>
        <w:t>Updates from the remote GitHub repository are retrieved to ensure the local repository remains up to date.</w:t>
      </w:r>
    </w:p>
    <w:p w14:paraId="3FE48477" w14:textId="77777777" w:rsidR="00FA39DA" w:rsidRPr="00A81E65" w:rsidRDefault="00FA39DA" w:rsidP="002974A7">
      <w:pPr>
        <w:pStyle w:val="HintText"/>
        <w:rPr>
          <w:highlight w:val="green"/>
          <w:lang w:val="en-AE"/>
        </w:rPr>
      </w:pPr>
    </w:p>
    <w:p w14:paraId="4F4C3CD0" w14:textId="77777777" w:rsidR="002974A7" w:rsidRDefault="002974A7" w:rsidP="002974A7">
      <w:pPr>
        <w:pStyle w:val="HintText"/>
        <w:rPr>
          <w:highlight w:val="green"/>
        </w:rPr>
      </w:pPr>
    </w:p>
    <w:p w14:paraId="330A36D9" w14:textId="77777777" w:rsidR="00A81E65" w:rsidRPr="00A81E65" w:rsidRDefault="00A81E65" w:rsidP="00A81E65">
      <w:pPr>
        <w:rPr>
          <w:rFonts w:asciiTheme="majorHAnsi" w:eastAsiaTheme="majorEastAsia" w:hAnsiTheme="majorHAnsi" w:cstheme="majorBidi"/>
          <w:b/>
          <w:bCs/>
          <w:color w:val="001A74" w:themeColor="accent1" w:themeShade="BF"/>
          <w:sz w:val="26"/>
          <w:szCs w:val="26"/>
          <w:lang w:val="en-AE"/>
        </w:rPr>
      </w:pPr>
      <w:r w:rsidRPr="00A81E65">
        <w:rPr>
          <w:rFonts w:asciiTheme="majorHAnsi" w:eastAsiaTheme="majorEastAsia" w:hAnsiTheme="majorHAnsi" w:cstheme="majorBidi"/>
          <w:b/>
          <w:bCs/>
          <w:color w:val="001A74" w:themeColor="accent1" w:themeShade="BF"/>
          <w:sz w:val="26"/>
          <w:szCs w:val="26"/>
          <w:lang w:val="en-AE"/>
        </w:rPr>
        <w:t>6. Committing and Updating the Repository (2 Points)</w:t>
      </w:r>
    </w:p>
    <w:p w14:paraId="29E6ED03" w14:textId="77777777" w:rsidR="00A81E65" w:rsidRPr="00A81E65" w:rsidRDefault="00A81E65" w:rsidP="00A81E65">
      <w:pPr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  <w:lang w:val="en-AE"/>
        </w:rPr>
      </w:pPr>
      <w:r w:rsidRPr="00A81E65"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  <w:lang w:val="en-AE"/>
        </w:rPr>
        <w:t>A project file is modified locally, and the changes are:</w:t>
      </w:r>
    </w:p>
    <w:p w14:paraId="1B1F5F30" w14:textId="77777777" w:rsidR="00A81E65" w:rsidRPr="00A81E65" w:rsidRDefault="00A81E65" w:rsidP="00A81E65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  <w:lang w:val="en-AE"/>
        </w:rPr>
      </w:pPr>
      <w:r w:rsidRPr="00A81E65"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  <w:lang w:val="en-AE"/>
        </w:rPr>
        <w:t>Committed with a clear and meaningful commit message</w:t>
      </w:r>
    </w:p>
    <w:p w14:paraId="1D9378C6" w14:textId="77777777" w:rsidR="00A81E65" w:rsidRPr="00A81E65" w:rsidRDefault="00A81E65" w:rsidP="00A81E65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  <w:lang w:val="en-AE"/>
        </w:rPr>
      </w:pPr>
      <w:r w:rsidRPr="00A81E65"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  <w:lang w:val="en-AE"/>
        </w:rPr>
        <w:t>Updated back to the GitHub repository</w:t>
      </w:r>
    </w:p>
    <w:p w14:paraId="421C1074" w14:textId="77777777" w:rsidR="00F75C11" w:rsidRDefault="00F75C11" w:rsidP="00222206">
      <w:pPr>
        <w:rPr>
          <w:rFonts w:cstheme="minorHAnsi"/>
          <w:lang w:val="en-AE"/>
        </w:rPr>
      </w:pPr>
    </w:p>
    <w:p w14:paraId="656739EA" w14:textId="77777777" w:rsidR="00A81E65" w:rsidRPr="00A81E65" w:rsidRDefault="00A81E65" w:rsidP="00A81E65">
      <w:pPr>
        <w:rPr>
          <w:rFonts w:cstheme="minorHAnsi"/>
          <w:b/>
          <w:bCs/>
          <w:lang w:val="en-AE"/>
        </w:rPr>
      </w:pPr>
      <w:r w:rsidRPr="00A81E65">
        <w:rPr>
          <w:rFonts w:cstheme="minorHAnsi"/>
          <w:b/>
          <w:bCs/>
          <w:lang w:val="en-AE"/>
        </w:rPr>
        <w:t>Evidence for Assessment</w:t>
      </w:r>
    </w:p>
    <w:p w14:paraId="4425AF0F" w14:textId="77777777" w:rsidR="00A81E65" w:rsidRPr="00A81E65" w:rsidRDefault="00A81E65" w:rsidP="00A81E65">
      <w:pPr>
        <w:rPr>
          <w:rFonts w:cstheme="minorHAnsi"/>
          <w:lang w:val="en-AE"/>
        </w:rPr>
      </w:pPr>
      <w:r w:rsidRPr="00A81E65">
        <w:rPr>
          <w:rFonts w:cstheme="minorHAnsi"/>
          <w:lang w:val="en-AE"/>
        </w:rPr>
        <w:lastRenderedPageBreak/>
        <w:t>The following may be used to support evaluation:</w:t>
      </w:r>
    </w:p>
    <w:p w14:paraId="74B99F3F" w14:textId="77777777" w:rsidR="00A81E65" w:rsidRPr="00A81E65" w:rsidRDefault="00A81E65" w:rsidP="00A81E65">
      <w:pPr>
        <w:numPr>
          <w:ilvl w:val="0"/>
          <w:numId w:val="13"/>
        </w:numPr>
        <w:rPr>
          <w:rFonts w:cstheme="minorHAnsi"/>
          <w:lang w:val="en-AE"/>
        </w:rPr>
      </w:pPr>
      <w:r w:rsidRPr="00A81E65">
        <w:rPr>
          <w:rFonts w:cstheme="minorHAnsi"/>
          <w:lang w:val="en-AE"/>
        </w:rPr>
        <w:t>GitHub repository link</w:t>
      </w:r>
    </w:p>
    <w:p w14:paraId="101F3B10" w14:textId="77777777" w:rsidR="00A81E65" w:rsidRDefault="00A81E65" w:rsidP="00A81E65">
      <w:pPr>
        <w:numPr>
          <w:ilvl w:val="0"/>
          <w:numId w:val="13"/>
        </w:numPr>
        <w:rPr>
          <w:rFonts w:cstheme="minorHAnsi"/>
          <w:lang w:val="en-AE"/>
        </w:rPr>
      </w:pPr>
      <w:r w:rsidRPr="00A81E65">
        <w:rPr>
          <w:rFonts w:cstheme="minorHAnsi"/>
          <w:lang w:val="en-AE"/>
        </w:rPr>
        <w:t>Commit history showing file updates and meaningful commit messages</w:t>
      </w:r>
    </w:p>
    <w:p w14:paraId="4728406D" w14:textId="0876DFDD" w:rsidR="00A81E65" w:rsidRDefault="00A81E65" w:rsidP="00A81E65">
      <w:pPr>
        <w:numPr>
          <w:ilvl w:val="0"/>
          <w:numId w:val="13"/>
        </w:numPr>
        <w:rPr>
          <w:rFonts w:cstheme="minorHAnsi"/>
          <w:lang w:val="en-AE"/>
        </w:rPr>
      </w:pPr>
      <w:r>
        <w:rPr>
          <w:rFonts w:cstheme="minorHAnsi"/>
          <w:lang w:val="en-AE"/>
        </w:rPr>
        <w:t xml:space="preserve">Show </w:t>
      </w:r>
      <w:proofErr w:type="spellStart"/>
      <w:r>
        <w:rPr>
          <w:rFonts w:cstheme="minorHAnsi"/>
          <w:lang w:val="en-AE"/>
        </w:rPr>
        <w:t>screeshots</w:t>
      </w:r>
      <w:proofErr w:type="spellEnd"/>
      <w:r>
        <w:rPr>
          <w:rFonts w:cstheme="minorHAnsi"/>
          <w:lang w:val="en-AE"/>
        </w:rPr>
        <w:t xml:space="preserve"> of the acts.</w:t>
      </w:r>
    </w:p>
    <w:p w14:paraId="0F09C2D2" w14:textId="77777777" w:rsidR="00A81E65" w:rsidRPr="00A81E65" w:rsidRDefault="00A81E65" w:rsidP="00A81E65">
      <w:pPr>
        <w:rPr>
          <w:rFonts w:cstheme="minorHAnsi"/>
          <w:lang w:val="en-AE"/>
        </w:rPr>
      </w:pPr>
    </w:p>
    <w:p w14:paraId="19297C01" w14:textId="77777777" w:rsidR="00A81E65" w:rsidRPr="00A81E65" w:rsidRDefault="00A81E65" w:rsidP="00A81E65">
      <w:pPr>
        <w:rPr>
          <w:rFonts w:cstheme="minorHAnsi"/>
          <w:lang w:val="en-AE"/>
        </w:rPr>
      </w:pPr>
      <w:r w:rsidRPr="00A81E65">
        <w:rPr>
          <w:rFonts w:cstheme="minorHAnsi"/>
          <w:i/>
          <w:iCs/>
          <w:lang w:val="en-AE"/>
        </w:rPr>
        <w:t>At least one commit from a non</w:t>
      </w:r>
      <w:r w:rsidRPr="00A81E65">
        <w:rPr>
          <w:rFonts w:cstheme="minorHAnsi"/>
          <w:i/>
          <w:iCs/>
          <w:lang w:val="en-AE"/>
        </w:rPr>
        <w:noBreakHyphen/>
        <w:t>leader group member is expected.</w:t>
      </w:r>
    </w:p>
    <w:p w14:paraId="6069064D" w14:textId="77777777" w:rsidR="00A81E65" w:rsidRPr="00A81E65" w:rsidRDefault="00A81E65" w:rsidP="00222206">
      <w:pPr>
        <w:rPr>
          <w:rFonts w:cstheme="minorHAnsi"/>
          <w:lang w:val="en-AE"/>
        </w:rPr>
      </w:pPr>
    </w:p>
    <w:p w14:paraId="5F45A187" w14:textId="77777777" w:rsidR="008102F4" w:rsidRPr="002844E2" w:rsidRDefault="008102F4" w:rsidP="002844E2">
      <w:pPr>
        <w:rPr>
          <w:highlight w:val="green"/>
          <w:lang w:val="en-AE"/>
        </w:rPr>
      </w:pPr>
    </w:p>
    <w:p w14:paraId="08A3B93F" w14:textId="77777777" w:rsidR="00222206" w:rsidRPr="009C1171" w:rsidRDefault="00222206" w:rsidP="00222206">
      <w:pPr>
        <w:rPr>
          <w:rFonts w:cstheme="minorHAnsi"/>
          <w:lang w:val="en-AE"/>
        </w:rPr>
      </w:pPr>
    </w:p>
    <w:p w14:paraId="0C066D4C" w14:textId="77777777" w:rsidR="00222206" w:rsidRPr="00FD6E19" w:rsidRDefault="00222206" w:rsidP="00222206">
      <w:pPr>
        <w:rPr>
          <w:rStyle w:val="Emphasis"/>
        </w:rPr>
      </w:pPr>
      <w:r w:rsidRPr="00FD6E19">
        <w:rPr>
          <w:rStyle w:val="Emphasis"/>
        </w:rPr>
        <w:t>End of Documentation.</w:t>
      </w:r>
    </w:p>
    <w:p w14:paraId="0138F482" w14:textId="77777777" w:rsidR="00AE6898" w:rsidRPr="009D4E4B" w:rsidRDefault="00AE6898" w:rsidP="000B7478">
      <w:pPr>
        <w:rPr>
          <w:rFonts w:cstheme="minorHAnsi"/>
          <w:color w:val="262626" w:themeColor="text1" w:themeTint="D9"/>
        </w:rPr>
      </w:pPr>
    </w:p>
    <w:sectPr w:rsidR="00AE6898" w:rsidRPr="009D4E4B" w:rsidSect="006B1758">
      <w:headerReference w:type="default" r:id="rId10"/>
      <w:footerReference w:type="default" r:id="rId11"/>
      <w:pgSz w:w="11900" w:h="16840"/>
      <w:pgMar w:top="2187" w:right="1440" w:bottom="148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0AF6D" w14:textId="77777777" w:rsidR="00C80A7B" w:rsidRDefault="00C80A7B" w:rsidP="00244E19">
      <w:r>
        <w:separator/>
      </w:r>
    </w:p>
  </w:endnote>
  <w:endnote w:type="continuationSeparator" w:id="0">
    <w:p w14:paraId="1892CACB" w14:textId="77777777" w:rsidR="00C80A7B" w:rsidRDefault="00C80A7B" w:rsidP="00244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GothicNeo">
    <w:charset w:val="81"/>
    <w:family w:val="swiss"/>
    <w:pitch w:val="variable"/>
    <w:sig w:usb0="800002BF" w:usb1="29D7A47B" w:usb2="00000010" w:usb3="00000000" w:csb0="0029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99AED" w14:textId="77F6E5B0" w:rsidR="009D4E4B" w:rsidRPr="009D4E4B" w:rsidRDefault="009D4E4B">
    <w:pPr>
      <w:pStyle w:val="Footer"/>
      <w:rPr>
        <w:sz w:val="16"/>
        <w:szCs w:val="16"/>
      </w:rPr>
    </w:pPr>
    <w:r w:rsidRPr="009D4E4B">
      <w:rPr>
        <w:sz w:val="16"/>
        <w:szCs w:val="16"/>
      </w:rPr>
      <w:fldChar w:fldCharType="begin"/>
    </w:r>
    <w:r w:rsidRPr="009D4E4B">
      <w:rPr>
        <w:sz w:val="16"/>
        <w:szCs w:val="16"/>
      </w:rPr>
      <w:instrText xml:space="preserve"> FILENAME \* MERGEFORMAT </w:instrText>
    </w:r>
    <w:r w:rsidRPr="009D4E4B">
      <w:rPr>
        <w:sz w:val="16"/>
        <w:szCs w:val="16"/>
      </w:rPr>
      <w:fldChar w:fldCharType="separate"/>
    </w:r>
    <w:r w:rsidRPr="009D4E4B">
      <w:rPr>
        <w:noProof/>
        <w:sz w:val="16"/>
        <w:szCs w:val="16"/>
      </w:rPr>
      <w:t>D2 2024 Project Initiation and Scope Baseline Report</w:t>
    </w:r>
    <w:r w:rsidRPr="009D4E4B">
      <w:rPr>
        <w:sz w:val="16"/>
        <w:szCs w:val="16"/>
      </w:rPr>
      <w:fldChar w:fldCharType="end"/>
    </w:r>
    <w:r w:rsidRPr="009D4E4B">
      <w:rPr>
        <w:sz w:val="16"/>
        <w:szCs w:val="16"/>
      </w:rPr>
      <w:tab/>
    </w:r>
    <w:r>
      <w:rPr>
        <w:sz w:val="16"/>
        <w:szCs w:val="16"/>
      </w:rPr>
      <w:tab/>
    </w:r>
    <w:r w:rsidRPr="009D4E4B">
      <w:rPr>
        <w:color w:val="7F7F7F" w:themeColor="background1" w:themeShade="7F"/>
        <w:spacing w:val="60"/>
        <w:sz w:val="16"/>
        <w:szCs w:val="16"/>
      </w:rPr>
      <w:t>Page</w:t>
    </w:r>
    <w:r w:rsidRPr="009D4E4B">
      <w:rPr>
        <w:sz w:val="16"/>
        <w:szCs w:val="16"/>
      </w:rPr>
      <w:t xml:space="preserve"> | </w:t>
    </w:r>
    <w:r w:rsidRPr="009D4E4B">
      <w:rPr>
        <w:sz w:val="16"/>
        <w:szCs w:val="16"/>
      </w:rPr>
      <w:fldChar w:fldCharType="begin"/>
    </w:r>
    <w:r w:rsidRPr="009D4E4B">
      <w:rPr>
        <w:sz w:val="16"/>
        <w:szCs w:val="16"/>
      </w:rPr>
      <w:instrText xml:space="preserve"> PAGE   \* MERGEFORMAT </w:instrText>
    </w:r>
    <w:r w:rsidRPr="009D4E4B">
      <w:rPr>
        <w:sz w:val="16"/>
        <w:szCs w:val="16"/>
      </w:rPr>
      <w:fldChar w:fldCharType="separate"/>
    </w:r>
    <w:r w:rsidRPr="009D4E4B">
      <w:rPr>
        <w:b/>
        <w:bCs/>
        <w:noProof/>
        <w:sz w:val="16"/>
        <w:szCs w:val="16"/>
      </w:rPr>
      <w:t>1</w:t>
    </w:r>
    <w:r w:rsidRPr="009D4E4B">
      <w:rPr>
        <w:b/>
        <w:bCs/>
        <w:noProof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A8B2C" w14:textId="77777777" w:rsidR="00C80A7B" w:rsidRDefault="00C80A7B" w:rsidP="00244E19">
      <w:r>
        <w:separator/>
      </w:r>
    </w:p>
  </w:footnote>
  <w:footnote w:type="continuationSeparator" w:id="0">
    <w:p w14:paraId="3765DB69" w14:textId="77777777" w:rsidR="00C80A7B" w:rsidRDefault="00C80A7B" w:rsidP="00244E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80CE4" w14:textId="77777777" w:rsidR="00244E19" w:rsidRDefault="00244E19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1ABE50D6" wp14:editId="122FE70E">
          <wp:simplePos x="0" y="0"/>
          <wp:positionH relativeFrom="column">
            <wp:posOffset>1517515</wp:posOffset>
          </wp:positionH>
          <wp:positionV relativeFrom="paragraph">
            <wp:posOffset>-126459</wp:posOffset>
          </wp:positionV>
          <wp:extent cx="2688336" cy="621792"/>
          <wp:effectExtent l="0" t="0" r="4445" b="635"/>
          <wp:wrapNone/>
          <wp:docPr id="3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phic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8336" cy="6217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0793"/>
    <w:multiLevelType w:val="hybridMultilevel"/>
    <w:tmpl w:val="8A8C8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800A3"/>
    <w:multiLevelType w:val="multilevel"/>
    <w:tmpl w:val="3978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61BC5"/>
    <w:multiLevelType w:val="hybridMultilevel"/>
    <w:tmpl w:val="97121430"/>
    <w:lvl w:ilvl="0" w:tplc="3E22FA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AD6B30"/>
    <w:multiLevelType w:val="multilevel"/>
    <w:tmpl w:val="D558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8300C"/>
    <w:multiLevelType w:val="multilevel"/>
    <w:tmpl w:val="D266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6D0497"/>
    <w:multiLevelType w:val="multilevel"/>
    <w:tmpl w:val="6F64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1D6956"/>
    <w:multiLevelType w:val="multilevel"/>
    <w:tmpl w:val="C8DA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4561E4"/>
    <w:multiLevelType w:val="multilevel"/>
    <w:tmpl w:val="5F9E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FE4BF8"/>
    <w:multiLevelType w:val="multilevel"/>
    <w:tmpl w:val="4BB8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172358"/>
    <w:multiLevelType w:val="multilevel"/>
    <w:tmpl w:val="235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DC1F01"/>
    <w:multiLevelType w:val="multilevel"/>
    <w:tmpl w:val="365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FB1A4A"/>
    <w:multiLevelType w:val="multilevel"/>
    <w:tmpl w:val="8828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436356"/>
    <w:multiLevelType w:val="hybridMultilevel"/>
    <w:tmpl w:val="0E342A3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89754256">
    <w:abstractNumId w:val="12"/>
  </w:num>
  <w:num w:numId="2" w16cid:durableId="254557701">
    <w:abstractNumId w:val="0"/>
  </w:num>
  <w:num w:numId="3" w16cid:durableId="1557427117">
    <w:abstractNumId w:val="2"/>
  </w:num>
  <w:num w:numId="4" w16cid:durableId="1942103398">
    <w:abstractNumId w:val="6"/>
  </w:num>
  <w:num w:numId="5" w16cid:durableId="1166477760">
    <w:abstractNumId w:val="9"/>
  </w:num>
  <w:num w:numId="6" w16cid:durableId="1623727391">
    <w:abstractNumId w:val="7"/>
  </w:num>
  <w:num w:numId="7" w16cid:durableId="303434203">
    <w:abstractNumId w:val="10"/>
  </w:num>
  <w:num w:numId="8" w16cid:durableId="1423987658">
    <w:abstractNumId w:val="4"/>
  </w:num>
  <w:num w:numId="9" w16cid:durableId="940381008">
    <w:abstractNumId w:val="5"/>
  </w:num>
  <w:num w:numId="10" w16cid:durableId="109594754">
    <w:abstractNumId w:val="1"/>
  </w:num>
  <w:num w:numId="11" w16cid:durableId="93944919">
    <w:abstractNumId w:val="11"/>
  </w:num>
  <w:num w:numId="12" w16cid:durableId="182061907">
    <w:abstractNumId w:val="8"/>
  </w:num>
  <w:num w:numId="13" w16cid:durableId="8551141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G0MDAzsjS2MDYytjRV0lEKTi0uzszPAykwqQUAy+AAjCwAAAA="/>
  </w:docVars>
  <w:rsids>
    <w:rsidRoot w:val="000C6A89"/>
    <w:rsid w:val="00004F6E"/>
    <w:rsid w:val="00007142"/>
    <w:rsid w:val="00037BA4"/>
    <w:rsid w:val="00076F95"/>
    <w:rsid w:val="000772DC"/>
    <w:rsid w:val="00082859"/>
    <w:rsid w:val="00084C6F"/>
    <w:rsid w:val="00096458"/>
    <w:rsid w:val="000A7215"/>
    <w:rsid w:val="000B7478"/>
    <w:rsid w:val="000C3D16"/>
    <w:rsid w:val="000C6A89"/>
    <w:rsid w:val="000E05B7"/>
    <w:rsid w:val="000F1A1E"/>
    <w:rsid w:val="00115EA6"/>
    <w:rsid w:val="001344F1"/>
    <w:rsid w:val="00152ECB"/>
    <w:rsid w:val="00170ED7"/>
    <w:rsid w:val="001733A4"/>
    <w:rsid w:val="001749A9"/>
    <w:rsid w:val="0017662E"/>
    <w:rsid w:val="0017692A"/>
    <w:rsid w:val="00194251"/>
    <w:rsid w:val="001A14DB"/>
    <w:rsid w:val="001A7B0D"/>
    <w:rsid w:val="001C408E"/>
    <w:rsid w:val="001E099D"/>
    <w:rsid w:val="001E6C10"/>
    <w:rsid w:val="00200D6A"/>
    <w:rsid w:val="0021104C"/>
    <w:rsid w:val="00213997"/>
    <w:rsid w:val="00222206"/>
    <w:rsid w:val="00234C8D"/>
    <w:rsid w:val="00244E19"/>
    <w:rsid w:val="00245235"/>
    <w:rsid w:val="00273BA6"/>
    <w:rsid w:val="002844E2"/>
    <w:rsid w:val="00292B47"/>
    <w:rsid w:val="00292E9E"/>
    <w:rsid w:val="002974A7"/>
    <w:rsid w:val="002B1C6F"/>
    <w:rsid w:val="002D6008"/>
    <w:rsid w:val="00300F6C"/>
    <w:rsid w:val="003034C7"/>
    <w:rsid w:val="003045BD"/>
    <w:rsid w:val="00306FB7"/>
    <w:rsid w:val="00315F3D"/>
    <w:rsid w:val="00316200"/>
    <w:rsid w:val="00330BEE"/>
    <w:rsid w:val="00331A2A"/>
    <w:rsid w:val="00355590"/>
    <w:rsid w:val="003602EB"/>
    <w:rsid w:val="00377F26"/>
    <w:rsid w:val="003840D1"/>
    <w:rsid w:val="00391286"/>
    <w:rsid w:val="00391E95"/>
    <w:rsid w:val="003B479A"/>
    <w:rsid w:val="003D2185"/>
    <w:rsid w:val="00406F08"/>
    <w:rsid w:val="00416806"/>
    <w:rsid w:val="00423F07"/>
    <w:rsid w:val="00425A35"/>
    <w:rsid w:val="00457EF8"/>
    <w:rsid w:val="004778FE"/>
    <w:rsid w:val="004B1F79"/>
    <w:rsid w:val="004E4946"/>
    <w:rsid w:val="004F7402"/>
    <w:rsid w:val="005115C5"/>
    <w:rsid w:val="005411DA"/>
    <w:rsid w:val="005705ED"/>
    <w:rsid w:val="005757BB"/>
    <w:rsid w:val="005A3E9D"/>
    <w:rsid w:val="005E7713"/>
    <w:rsid w:val="005E7ABB"/>
    <w:rsid w:val="00603E91"/>
    <w:rsid w:val="0060725D"/>
    <w:rsid w:val="0061370C"/>
    <w:rsid w:val="00625D82"/>
    <w:rsid w:val="00670FD7"/>
    <w:rsid w:val="00672386"/>
    <w:rsid w:val="00675FB9"/>
    <w:rsid w:val="00681457"/>
    <w:rsid w:val="006832C2"/>
    <w:rsid w:val="00684AA1"/>
    <w:rsid w:val="00685168"/>
    <w:rsid w:val="00693F98"/>
    <w:rsid w:val="006B1758"/>
    <w:rsid w:val="006C0CA6"/>
    <w:rsid w:val="00714B59"/>
    <w:rsid w:val="007233F7"/>
    <w:rsid w:val="00775CEF"/>
    <w:rsid w:val="0079041A"/>
    <w:rsid w:val="007917DE"/>
    <w:rsid w:val="007B0849"/>
    <w:rsid w:val="007B3CD0"/>
    <w:rsid w:val="007C30E4"/>
    <w:rsid w:val="007F13CE"/>
    <w:rsid w:val="007F582D"/>
    <w:rsid w:val="008102F4"/>
    <w:rsid w:val="00832703"/>
    <w:rsid w:val="0086601B"/>
    <w:rsid w:val="00887D75"/>
    <w:rsid w:val="00895E1F"/>
    <w:rsid w:val="008D3769"/>
    <w:rsid w:val="008D5BE0"/>
    <w:rsid w:val="008F5042"/>
    <w:rsid w:val="00906881"/>
    <w:rsid w:val="00912E1E"/>
    <w:rsid w:val="009324B0"/>
    <w:rsid w:val="009337EE"/>
    <w:rsid w:val="009407AF"/>
    <w:rsid w:val="00997CFA"/>
    <w:rsid w:val="009A2BD1"/>
    <w:rsid w:val="009A69F1"/>
    <w:rsid w:val="009B015E"/>
    <w:rsid w:val="009C1171"/>
    <w:rsid w:val="009C4F41"/>
    <w:rsid w:val="009D4E4B"/>
    <w:rsid w:val="009F1545"/>
    <w:rsid w:val="00A00BC1"/>
    <w:rsid w:val="00A3745B"/>
    <w:rsid w:val="00A81E65"/>
    <w:rsid w:val="00AB53AF"/>
    <w:rsid w:val="00AB6AF9"/>
    <w:rsid w:val="00AC0919"/>
    <w:rsid w:val="00AC55FC"/>
    <w:rsid w:val="00AD6D4D"/>
    <w:rsid w:val="00AE3635"/>
    <w:rsid w:val="00AE6898"/>
    <w:rsid w:val="00AF6BD4"/>
    <w:rsid w:val="00B411E6"/>
    <w:rsid w:val="00B44F8F"/>
    <w:rsid w:val="00B51872"/>
    <w:rsid w:val="00B54816"/>
    <w:rsid w:val="00B5739B"/>
    <w:rsid w:val="00B77F9C"/>
    <w:rsid w:val="00B86ED0"/>
    <w:rsid w:val="00BA09F2"/>
    <w:rsid w:val="00BA6A6F"/>
    <w:rsid w:val="00BE3FE5"/>
    <w:rsid w:val="00BF3E6C"/>
    <w:rsid w:val="00C221F0"/>
    <w:rsid w:val="00C24A70"/>
    <w:rsid w:val="00C2634F"/>
    <w:rsid w:val="00C274AE"/>
    <w:rsid w:val="00C33467"/>
    <w:rsid w:val="00C520BA"/>
    <w:rsid w:val="00C611CD"/>
    <w:rsid w:val="00C708D4"/>
    <w:rsid w:val="00C80A7B"/>
    <w:rsid w:val="00CB0E67"/>
    <w:rsid w:val="00CC4CD7"/>
    <w:rsid w:val="00CC5C6D"/>
    <w:rsid w:val="00CE4F12"/>
    <w:rsid w:val="00D20CF6"/>
    <w:rsid w:val="00D54811"/>
    <w:rsid w:val="00D852D6"/>
    <w:rsid w:val="00DA7EFB"/>
    <w:rsid w:val="00DB287A"/>
    <w:rsid w:val="00DC4C4A"/>
    <w:rsid w:val="00DC72C3"/>
    <w:rsid w:val="00DC7628"/>
    <w:rsid w:val="00DD3D69"/>
    <w:rsid w:val="00DF4E53"/>
    <w:rsid w:val="00E01351"/>
    <w:rsid w:val="00E4540B"/>
    <w:rsid w:val="00E54AA2"/>
    <w:rsid w:val="00E64440"/>
    <w:rsid w:val="00E705C1"/>
    <w:rsid w:val="00E74F78"/>
    <w:rsid w:val="00E908BD"/>
    <w:rsid w:val="00EB0850"/>
    <w:rsid w:val="00ED0DED"/>
    <w:rsid w:val="00F068E9"/>
    <w:rsid w:val="00F10A5A"/>
    <w:rsid w:val="00F21828"/>
    <w:rsid w:val="00F2334C"/>
    <w:rsid w:val="00F24DA4"/>
    <w:rsid w:val="00F300DB"/>
    <w:rsid w:val="00F56632"/>
    <w:rsid w:val="00F67FA3"/>
    <w:rsid w:val="00F75C11"/>
    <w:rsid w:val="00F75F9B"/>
    <w:rsid w:val="00F76D80"/>
    <w:rsid w:val="00F94F06"/>
    <w:rsid w:val="00FA39DA"/>
    <w:rsid w:val="00FC24AA"/>
    <w:rsid w:val="00FD64A4"/>
    <w:rsid w:val="00FD6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F6AA4D"/>
  <w15:chartTrackingRefBased/>
  <w15:docId w15:val="{22B4008C-2BB9-475B-B357-B3947CA7B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628"/>
    <w:rPr>
      <w:rFonts w:eastAsiaTheme="minorEastAsia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2206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220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1A74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0E6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114D" w:themeColor="accent1" w:themeShade="7F"/>
      <w:lang w:val="en-A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44E19"/>
    <w:pPr>
      <w:tabs>
        <w:tab w:val="center" w:pos="4680"/>
        <w:tab w:val="right" w:pos="9360"/>
      </w:tabs>
    </w:pPr>
    <w:rPr>
      <w:rFonts w:cstheme="minorBidi"/>
    </w:rPr>
  </w:style>
  <w:style w:type="character" w:customStyle="1" w:styleId="HeaderChar">
    <w:name w:val="Header Char"/>
    <w:basedOn w:val="DefaultParagraphFont"/>
    <w:link w:val="Header"/>
    <w:rsid w:val="00244E19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244E19"/>
    <w:pPr>
      <w:tabs>
        <w:tab w:val="center" w:pos="4680"/>
        <w:tab w:val="right" w:pos="9360"/>
      </w:tabs>
    </w:pPr>
    <w:rPr>
      <w:rFonts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44E19"/>
    <w:rPr>
      <w:rFonts w:eastAsiaTheme="minorEastAsi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045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045BD"/>
    <w:rPr>
      <w:rFonts w:ascii="Courier New" w:eastAsia="Times New Roman" w:hAnsi="Courier New" w:cs="Courier New"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3045BD"/>
    <w:rPr>
      <w:rFonts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ld">
    <w:name w:val="Bold"/>
    <w:basedOn w:val="Normal"/>
    <w:link w:val="BoldChar"/>
    <w:rsid w:val="003045BD"/>
    <w:pPr>
      <w:spacing w:before="120" w:after="120"/>
    </w:pPr>
    <w:rPr>
      <w:rFonts w:ascii="Tahoma" w:eastAsia="Times New Roman" w:hAnsi="Tahoma"/>
      <w:b/>
      <w:spacing w:val="10"/>
      <w:sz w:val="16"/>
      <w:szCs w:val="16"/>
    </w:rPr>
  </w:style>
  <w:style w:type="character" w:customStyle="1" w:styleId="BoldChar">
    <w:name w:val="Bold Char"/>
    <w:basedOn w:val="DefaultParagraphFont"/>
    <w:link w:val="Bold"/>
    <w:rsid w:val="003045BD"/>
    <w:rPr>
      <w:rFonts w:ascii="Tahoma" w:eastAsia="Times New Roman" w:hAnsi="Tahoma" w:cs="Times New Roman"/>
      <w:b/>
      <w:spacing w:val="10"/>
      <w:sz w:val="16"/>
      <w:szCs w:val="16"/>
    </w:rPr>
  </w:style>
  <w:style w:type="table" w:styleId="TableGrid">
    <w:name w:val="Table Grid"/>
    <w:basedOn w:val="TableNormal"/>
    <w:uiPriority w:val="39"/>
    <w:rsid w:val="003045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2220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22220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2220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206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222206"/>
    <w:rPr>
      <w:rFonts w:asciiTheme="majorHAnsi" w:eastAsiaTheme="majorEastAsia" w:hAnsiTheme="majorHAnsi" w:cs="Times New Roman"/>
    </w:rPr>
  </w:style>
  <w:style w:type="character" w:styleId="Strong">
    <w:name w:val="Strong"/>
    <w:basedOn w:val="DefaultParagraphFont"/>
    <w:uiPriority w:val="22"/>
    <w:qFormat/>
    <w:rsid w:val="00222206"/>
    <w:rPr>
      <w:b/>
      <w:bCs/>
    </w:rPr>
  </w:style>
  <w:style w:type="character" w:styleId="SubtleEmphasis">
    <w:name w:val="Subtle Emphasis"/>
    <w:uiPriority w:val="19"/>
    <w:qFormat/>
    <w:rsid w:val="00222206"/>
    <w:rPr>
      <w:i/>
      <w:color w:val="5A5A5A" w:themeColor="text1" w:themeTint="A5"/>
    </w:rPr>
  </w:style>
  <w:style w:type="paragraph" w:styleId="ListParagraph">
    <w:name w:val="List Paragraph"/>
    <w:basedOn w:val="Normal"/>
    <w:uiPriority w:val="34"/>
    <w:qFormat/>
    <w:rsid w:val="00222206"/>
    <w:pPr>
      <w:ind w:left="720"/>
      <w:contextualSpacing/>
    </w:pPr>
  </w:style>
  <w:style w:type="paragraph" w:customStyle="1" w:styleId="Salutation1">
    <w:name w:val="Salutation1"/>
    <w:aliases w:val="st"/>
    <w:basedOn w:val="Normal"/>
    <w:uiPriority w:val="99"/>
    <w:rsid w:val="00222206"/>
    <w:pPr>
      <w:spacing w:before="260" w:line="260" w:lineRule="atLeast"/>
    </w:pPr>
    <w:rPr>
      <w:rFonts w:ascii="Times" w:eastAsia="Times New Roman" w:hAnsi="Times"/>
      <w:szCs w:val="20"/>
    </w:rPr>
  </w:style>
  <w:style w:type="table" w:styleId="GridTable1Light">
    <w:name w:val="Grid Table 1 Light"/>
    <w:basedOn w:val="TableNormal"/>
    <w:uiPriority w:val="46"/>
    <w:rsid w:val="00222206"/>
    <w:rPr>
      <w:rFonts w:eastAsiaTheme="minorEastAsia" w:cs="Times New Roman"/>
      <w:sz w:val="22"/>
      <w:szCs w:val="22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9"/>
    <w:rsid w:val="00222206"/>
    <w:rPr>
      <w:rFonts w:asciiTheme="majorHAnsi" w:eastAsiaTheme="majorEastAsia" w:hAnsiTheme="majorHAnsi" w:cstheme="majorBidi"/>
      <w:color w:val="001A74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FD6E19"/>
    <w:rPr>
      <w:i/>
      <w:iCs/>
    </w:rPr>
  </w:style>
  <w:style w:type="paragraph" w:customStyle="1" w:styleId="HintText">
    <w:name w:val="Hint_Text"/>
    <w:basedOn w:val="Normal"/>
    <w:link w:val="HintTextChar"/>
    <w:qFormat/>
    <w:rsid w:val="00AD6D4D"/>
    <w:rPr>
      <w:rFonts w:cstheme="minorHAnsi"/>
      <w:sz w:val="20"/>
      <w:szCs w:val="20"/>
    </w:rPr>
  </w:style>
  <w:style w:type="character" w:customStyle="1" w:styleId="HintTextChar">
    <w:name w:val="Hint_Text Char"/>
    <w:basedOn w:val="DefaultParagraphFont"/>
    <w:link w:val="HintText"/>
    <w:rsid w:val="00AD6D4D"/>
    <w:rPr>
      <w:rFonts w:eastAsiaTheme="minorEastAsia" w:cstheme="minorHAnsi"/>
      <w:sz w:val="20"/>
      <w:szCs w:val="20"/>
    </w:rPr>
  </w:style>
  <w:style w:type="table" w:styleId="GridTable6Colorful">
    <w:name w:val="Grid Table 6 Colorful"/>
    <w:basedOn w:val="TableNormal"/>
    <w:uiPriority w:val="51"/>
    <w:rsid w:val="00C520BA"/>
    <w:rPr>
      <w:color w:val="000000" w:themeColor="text1"/>
      <w:sz w:val="22"/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3D2185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CB0E67"/>
    <w:rPr>
      <w:rFonts w:asciiTheme="majorHAnsi" w:eastAsiaTheme="majorEastAsia" w:hAnsiTheme="majorHAnsi" w:cstheme="majorBidi"/>
      <w:color w:val="00114D" w:themeColor="accent1" w:themeShade="7F"/>
      <w:lang w:val="en-AE"/>
    </w:rPr>
  </w:style>
  <w:style w:type="character" w:styleId="HTMLCode">
    <w:name w:val="HTML Code"/>
    <w:basedOn w:val="DefaultParagraphFont"/>
    <w:uiPriority w:val="99"/>
    <w:semiHidden/>
    <w:unhideWhenUsed/>
    <w:rsid w:val="00CB0E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24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59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93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77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71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8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siddartha\AppData\Local\Temp\8d267afe-c5ad-406f-9b43-7886a5c89796_HCT%20Letterhead%20(2).zip.796\HCT%20Letterhead\Word%20Templates\RegistrarOffice_Letterhead.dotx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249C"/>
      </a:accent1>
      <a:accent2>
        <a:srgbClr val="47D7AC"/>
      </a:accent2>
      <a:accent3>
        <a:srgbClr val="00A3E1"/>
      </a:accent3>
      <a:accent4>
        <a:srgbClr val="A50034"/>
      </a:accent4>
      <a:accent5>
        <a:srgbClr val="BB28BB"/>
      </a:accent5>
      <a:accent6>
        <a:srgbClr val="C5E86C"/>
      </a:accent6>
      <a:hlink>
        <a:srgbClr val="00249C"/>
      </a:hlink>
      <a:folHlink>
        <a:srgbClr val="47D7A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6a08e5e-c9b8-49ea-9ec7-f3acfdbd52f5">
      <Terms xmlns="http://schemas.microsoft.com/office/infopath/2007/PartnerControls"/>
    </lcf76f155ced4ddcb4097134ff3c332f>
    <TaxCatchAll xmlns="f1720773-46f4-4f94-ad1b-4d3d35fbf75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5AB03611D5C341BF7920DBA999080B" ma:contentTypeVersion="11" ma:contentTypeDescription="Create a new document." ma:contentTypeScope="" ma:versionID="a240f8448438de92d06c967fd2550a09">
  <xsd:schema xmlns:xsd="http://www.w3.org/2001/XMLSchema" xmlns:xs="http://www.w3.org/2001/XMLSchema" xmlns:p="http://schemas.microsoft.com/office/2006/metadata/properties" xmlns:ns2="76a08e5e-c9b8-49ea-9ec7-f3acfdbd52f5" xmlns:ns3="f1720773-46f4-4f94-ad1b-4d3d35fbf753" targetNamespace="http://schemas.microsoft.com/office/2006/metadata/properties" ma:root="true" ma:fieldsID="3bc964f977d638caff3cc9b6763f73c3" ns2:_="" ns3:_="">
    <xsd:import namespace="76a08e5e-c9b8-49ea-9ec7-f3acfdbd52f5"/>
    <xsd:import namespace="f1720773-46f4-4f94-ad1b-4d3d35fbf7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a08e5e-c9b8-49ea-9ec7-f3acfdbd52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fad014b-9ecf-467c-8055-4c21d3af35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720773-46f4-4f94-ad1b-4d3d35fbf75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c932eb0-712b-444d-a8d4-b7893472a8ff}" ma:internalName="TaxCatchAll" ma:showField="CatchAllData" ma:web="f1720773-46f4-4f94-ad1b-4d3d35fbf7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11B3A46-5B9F-44E1-8CF7-8BFDB1F446B4}">
  <ds:schemaRefs>
    <ds:schemaRef ds:uri="http://schemas.microsoft.com/office/2006/metadata/properties"/>
    <ds:schemaRef ds:uri="http://schemas.microsoft.com/office/infopath/2007/PartnerControls"/>
    <ds:schemaRef ds:uri="76a08e5e-c9b8-49ea-9ec7-f3acfdbd52f5"/>
    <ds:schemaRef ds:uri="f1720773-46f4-4f94-ad1b-4d3d35fbf753"/>
  </ds:schemaRefs>
</ds:datastoreItem>
</file>

<file path=customXml/itemProps2.xml><?xml version="1.0" encoding="utf-8"?>
<ds:datastoreItem xmlns:ds="http://schemas.openxmlformats.org/officeDocument/2006/customXml" ds:itemID="{FA8B0D6A-CB00-4AE1-ACB5-3C76CDC25D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a08e5e-c9b8-49ea-9ec7-f3acfdbd52f5"/>
    <ds:schemaRef ds:uri="f1720773-46f4-4f94-ad1b-4d3d35fbf7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C7D8CE-F9E6-49BB-A39D-63F5271B9E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RegistrarOffice_Letterhead.dotx</Template>
  <TotalTime>11</TotalTime>
  <Pages>3</Pages>
  <Words>516</Words>
  <Characters>2754</Characters>
  <Application>Microsoft Office Word</Application>
  <DocSecurity>0</DocSecurity>
  <Lines>172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Abdul Rahim</dc:creator>
  <cp:keywords/>
  <dc:description/>
  <cp:lastModifiedBy>Mohd Salihan Ab Rahman (ADB)</cp:lastModifiedBy>
  <cp:revision>7</cp:revision>
  <dcterms:created xsi:type="dcterms:W3CDTF">2025-12-24T05:29:00Z</dcterms:created>
  <dcterms:modified xsi:type="dcterms:W3CDTF">2026-04-27T07:32:00Z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0x010100105AB03611D5C341BF7920DBA999080B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